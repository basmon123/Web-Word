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CEEA" w14:textId="77777777" w:rsidR="00D0705D" w:rsidRDefault="00D0705D" w:rsidP="00D0705D">
      <w:pPr>
        <w:rPr>
          <w:rFonts w:eastAsiaTheme="majorEastAsia"/>
          <w:lang w:eastAsia="en-US"/>
        </w:rPr>
      </w:pPr>
    </w:p>
    <w:p w14:paraId="5BC6B72E" w14:textId="77777777" w:rsidR="00D0705D" w:rsidRDefault="00D0705D" w:rsidP="00E30C61">
      <w:pPr>
        <w:jc w:val="center"/>
        <w:rPr>
          <w:rFonts w:eastAsiaTheme="majorEastAsia"/>
          <w:lang w:eastAsia="en-US"/>
        </w:rPr>
      </w:pPr>
    </w:p>
    <w:p w14:paraId="716E472F" w14:textId="77777777" w:rsidR="00D0705D" w:rsidRDefault="00D0705D" w:rsidP="00E30C61">
      <w:pPr>
        <w:jc w:val="center"/>
        <w:rPr>
          <w:rFonts w:eastAsiaTheme="majorEastAsia"/>
          <w:lang w:eastAsia="en-US"/>
        </w:rPr>
      </w:pPr>
    </w:p>
    <w:p w14:paraId="2EADD05C" w14:textId="77777777" w:rsidR="00D0705D" w:rsidRDefault="00D0705D" w:rsidP="00E30C61">
      <w:pPr>
        <w:jc w:val="center"/>
        <w:rPr>
          <w:rFonts w:eastAsiaTheme="majorEastAsia"/>
          <w:lang w:eastAsia="en-US"/>
        </w:rPr>
      </w:pPr>
      <w:r>
        <w:rPr>
          <w:noProof/>
        </w:rPr>
        <w:drawing>
          <wp:inline distT="0" distB="0" distL="0" distR="0" wp14:anchorId="179A26FA" wp14:editId="0FD610CD">
            <wp:extent cx="1292400" cy="1044647"/>
            <wp:effectExtent l="0" t="0" r="3175" b="3175"/>
            <wp:docPr id="115928759"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759" name="Imagen 2" descr="Logoti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2400" cy="1044647"/>
                    </a:xfrm>
                    <a:prstGeom prst="rect">
                      <a:avLst/>
                    </a:prstGeom>
                    <a:noFill/>
                    <a:ln>
                      <a:noFill/>
                    </a:ln>
                  </pic:spPr>
                </pic:pic>
              </a:graphicData>
            </a:graphic>
          </wp:inline>
        </w:drawing>
      </w:r>
    </w:p>
    <w:p w14:paraId="5D1F1DAE" w14:textId="77777777" w:rsidR="00E30C61" w:rsidRDefault="00E30C61" w:rsidP="00E30C61">
      <w:pPr>
        <w:jc w:val="center"/>
        <w:rPr>
          <w:rFonts w:eastAsiaTheme="majorEastAsia"/>
          <w:lang w:eastAsia="en-US"/>
        </w:rPr>
      </w:pPr>
    </w:p>
    <w:p w14:paraId="0DC28843" w14:textId="77777777" w:rsidR="00E30C61" w:rsidRDefault="00E30C61" w:rsidP="00E30C61">
      <w:pPr>
        <w:rPr>
          <w:rFonts w:eastAsiaTheme="majorEastAsia"/>
          <w:lang w:eastAsia="en-US"/>
        </w:rPr>
      </w:pPr>
    </w:p>
    <w:p w14:paraId="7AF222F7" w14:textId="598A11FC" w:rsidR="00D67B54" w:rsidRPr="00D67B54" w:rsidRDefault="00847D36" w:rsidP="00D67B54">
      <w:pPr>
        <w:jc w:val="center"/>
        <w:rPr>
          <w:rFonts w:eastAsiaTheme="majorEastAsia"/>
          <w:b/>
          <w:bCs/>
          <w:sz w:val="24"/>
          <w:szCs w:val="28"/>
          <w:lang w:eastAsia="en-US"/>
        </w:rPr>
      </w:pPr>
      <w:r>
        <w:rPr>
          <w:rFonts w:eastAsiaTheme="majorEastAsia"/>
          <w:b/>
          <w:bCs/>
          <w:sz w:val="24"/>
          <w:szCs w:val="28"/>
          <w:lang w:eastAsia="en-US"/>
        </w:rPr>
        <w:t>CODELCO CHILE</w:t>
      </w:r>
    </w:p>
    <w:p w14:paraId="36345983" w14:textId="77777777" w:rsidR="00D67B54" w:rsidRPr="00D67B54" w:rsidRDefault="00D67B54" w:rsidP="00D67B54">
      <w:pPr>
        <w:jc w:val="center"/>
        <w:rPr>
          <w:rFonts w:eastAsiaTheme="majorEastAsia"/>
          <w:b/>
          <w:bCs/>
          <w:sz w:val="24"/>
          <w:szCs w:val="28"/>
          <w:lang w:eastAsia="en-US"/>
        </w:rPr>
      </w:pPr>
    </w:p>
    <w:p w14:paraId="646258FA" w14:textId="37CF9F4B" w:rsidR="00D67B54" w:rsidRDefault="005B3210" w:rsidP="00D67B54">
      <w:pPr>
        <w:jc w:val="center"/>
        <w:rPr>
          <w:rFonts w:eastAsiaTheme="majorEastAsia"/>
          <w:b/>
          <w:bCs/>
          <w:sz w:val="24"/>
          <w:szCs w:val="28"/>
          <w:lang w:eastAsia="en-US"/>
        </w:rPr>
      </w:pPr>
      <w:r w:rsidRPr="005B3210">
        <w:rPr>
          <w:rFonts w:eastAsiaTheme="majorEastAsia"/>
          <w:b/>
          <w:bCs/>
          <w:sz w:val="24"/>
          <w:szCs w:val="28"/>
          <w:lang w:eastAsia="en-US"/>
        </w:rPr>
        <w:t xml:space="preserve">DIVISION </w:t>
      </w:r>
      <w:sdt>
        <w:sdtPr>
          <w:rPr>
            <w:rFonts w:eastAsiaTheme="majorEastAsia"/>
            <w:b/>
            <w:bCs/>
            <w:sz w:val="24"/>
            <w:szCs w:val="28"/>
            <w:lang w:eastAsia="en-US"/>
          </w:rPr>
          <w:alias w:val="ccDivisión"/>
          <w:tag w:val="ccDivisión"/>
          <w:id w:val="1715307600"/>
          <w:placeholder>
            <w:docPart w:val="DefaultPlaceholder_-1854013440"/>
          </w:placeholder>
        </w:sdtPr>
        <w:sdtContent>
          <w:r w:rsidRPr="005B3210">
            <w:rPr>
              <w:rFonts w:eastAsiaTheme="majorEastAsia"/>
              <w:b/>
              <w:bCs/>
              <w:sz w:val="24"/>
              <w:szCs w:val="28"/>
              <w:lang w:eastAsia="en-US"/>
            </w:rPr>
            <w:t>EL TENIENTE</w:t>
          </w:r>
        </w:sdtContent>
      </w:sdt>
    </w:p>
    <w:p w14:paraId="6BE806EF" w14:textId="77777777" w:rsidR="005B3210" w:rsidRPr="00D67B54" w:rsidRDefault="005B3210" w:rsidP="00D67B54">
      <w:pPr>
        <w:jc w:val="center"/>
        <w:rPr>
          <w:rFonts w:eastAsiaTheme="majorEastAsia"/>
          <w:b/>
          <w:bCs/>
          <w:sz w:val="24"/>
          <w:szCs w:val="28"/>
          <w:lang w:eastAsia="en-US"/>
        </w:rPr>
      </w:pPr>
    </w:p>
    <w:sdt>
      <w:sdtPr>
        <w:rPr>
          <w:rFonts w:eastAsiaTheme="majorEastAsia"/>
          <w:b/>
          <w:bCs/>
          <w:sz w:val="24"/>
          <w:szCs w:val="28"/>
          <w:lang w:eastAsia="en-US"/>
        </w:rPr>
        <w:alias w:val="ccServicio"/>
        <w:tag w:val="ccServicio"/>
        <w:id w:val="2023976545"/>
        <w:placeholder>
          <w:docPart w:val="DefaultPlaceholder_-1854013440"/>
        </w:placeholder>
      </w:sdtPr>
      <w:sdtContent>
        <w:p w14:paraId="2BFC4D4E" w14:textId="587C86F4"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SERVICIOS DE INGENIERÍA</w:t>
          </w:r>
        </w:p>
      </w:sdtContent>
    </w:sdt>
    <w:p w14:paraId="092E850D" w14:textId="77777777" w:rsidR="00D67B54" w:rsidRPr="00D67B54" w:rsidRDefault="00D67B54" w:rsidP="00D67B54">
      <w:pPr>
        <w:jc w:val="center"/>
        <w:rPr>
          <w:rFonts w:eastAsiaTheme="majorEastAsia"/>
          <w:b/>
          <w:bCs/>
          <w:sz w:val="24"/>
          <w:szCs w:val="28"/>
          <w:lang w:eastAsia="en-US"/>
        </w:rPr>
      </w:pPr>
    </w:p>
    <w:p w14:paraId="58B303C9" w14:textId="2C87AE77"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 xml:space="preserve">CONTRATO N° </w:t>
      </w:r>
      <w:sdt>
        <w:sdtPr>
          <w:rPr>
            <w:rFonts w:eastAsiaTheme="majorEastAsia"/>
            <w:b/>
            <w:bCs/>
            <w:sz w:val="24"/>
            <w:szCs w:val="28"/>
            <w:lang w:eastAsia="en-US"/>
          </w:rPr>
          <w:alias w:val="ccContrato"/>
          <w:tag w:val="ccContrato"/>
          <w:id w:val="-663164201"/>
          <w:placeholder>
            <w:docPart w:val="DefaultPlaceholder_-1854013440"/>
          </w:placeholder>
        </w:sdtPr>
        <w:sdtContent>
          <w:r w:rsidR="001D5339">
            <w:rPr>
              <w:rFonts w:eastAsiaTheme="majorEastAsia"/>
              <w:b/>
              <w:bCs/>
              <w:sz w:val="24"/>
              <w:szCs w:val="28"/>
              <w:lang w:eastAsia="en-US"/>
            </w:rPr>
            <w:t>4600028777</w:t>
          </w:r>
        </w:sdtContent>
      </w:sdt>
    </w:p>
    <w:p w14:paraId="66A51B78" w14:textId="77777777" w:rsidR="00D67B54" w:rsidRPr="00D67B54" w:rsidRDefault="00D67B54" w:rsidP="00D67B54">
      <w:pPr>
        <w:jc w:val="center"/>
        <w:rPr>
          <w:rFonts w:eastAsiaTheme="majorEastAsia"/>
          <w:b/>
          <w:bCs/>
          <w:sz w:val="24"/>
          <w:szCs w:val="28"/>
          <w:lang w:eastAsia="en-US"/>
        </w:rPr>
      </w:pPr>
    </w:p>
    <w:p w14:paraId="671BC88C" w14:textId="29AEA523"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 xml:space="preserve">CODIGO DE API: </w:t>
      </w:r>
      <w:sdt>
        <w:sdtPr>
          <w:rPr>
            <w:rFonts w:eastAsiaTheme="majorEastAsia"/>
            <w:b/>
            <w:bCs/>
            <w:sz w:val="24"/>
            <w:szCs w:val="28"/>
            <w:lang w:eastAsia="en-US"/>
          </w:rPr>
          <w:alias w:val="ccAPI"/>
          <w:tag w:val="ccAPI"/>
          <w:id w:val="1476643198"/>
          <w:placeholder>
            <w:docPart w:val="DefaultPlaceholder_-1854013440"/>
          </w:placeholder>
        </w:sdtPr>
        <w:sdtContent>
          <w:r w:rsidRPr="00D67B54">
            <w:rPr>
              <w:rFonts w:eastAsiaTheme="majorEastAsia"/>
              <w:b/>
              <w:bCs/>
              <w:sz w:val="24"/>
              <w:szCs w:val="28"/>
              <w:lang w:eastAsia="en-US"/>
            </w:rPr>
            <w:t>G24P201</w:t>
          </w:r>
        </w:sdtContent>
      </w:sdt>
    </w:p>
    <w:p w14:paraId="2FE989AA" w14:textId="77777777" w:rsidR="00D67B54" w:rsidRPr="00D67B54" w:rsidRDefault="00D67B54" w:rsidP="00D67B54">
      <w:pPr>
        <w:jc w:val="center"/>
        <w:rPr>
          <w:rFonts w:eastAsiaTheme="majorEastAsia"/>
          <w:b/>
          <w:bCs/>
          <w:sz w:val="24"/>
          <w:szCs w:val="28"/>
          <w:lang w:eastAsia="en-US"/>
        </w:rPr>
      </w:pPr>
      <w:bookmarkStart w:id="0" w:name="_Hlk200032012"/>
    </w:p>
    <w:bookmarkEnd w:id="0" w:displacedByCustomXml="next"/>
    <w:sdt>
      <w:sdtPr>
        <w:rPr>
          <w:rFonts w:eastAsiaTheme="majorEastAsia"/>
          <w:b/>
          <w:bCs/>
          <w:sz w:val="24"/>
          <w:szCs w:val="28"/>
          <w:lang w:eastAsia="en-US"/>
        </w:rPr>
        <w:alias w:val="ccProyecto"/>
        <w:tag w:val="ccProyecto"/>
        <w:id w:val="833035468"/>
        <w:placeholder>
          <w:docPart w:val="DefaultPlaceholder_-1854013440"/>
        </w:placeholder>
      </w:sdtPr>
      <w:sdtContent>
        <w:p w14:paraId="2D52FA54" w14:textId="4A7F830F" w:rsidR="00D67B54" w:rsidRDefault="001D5339" w:rsidP="00D67B54">
          <w:pPr>
            <w:jc w:val="center"/>
            <w:rPr>
              <w:rFonts w:eastAsiaTheme="majorEastAsia"/>
              <w:b/>
              <w:bCs/>
              <w:sz w:val="24"/>
              <w:szCs w:val="28"/>
              <w:lang w:eastAsia="en-US"/>
            </w:rPr>
          </w:pPr>
          <w:r>
            <w:rPr>
              <w:rFonts w:eastAsiaTheme="majorEastAsia"/>
              <w:b/>
              <w:bCs/>
              <w:sz w:val="24"/>
              <w:szCs w:val="28"/>
              <w:lang w:eastAsia="en-US"/>
            </w:rPr>
            <w:t>INGENIERÍA DE PERFIL REPOTENCIAMIENTO DEL SISTEMA DE TRANSPORTE DE RIPIOS – DGM</w:t>
          </w:r>
        </w:p>
      </w:sdtContent>
    </w:sdt>
    <w:p w14:paraId="635A2B80" w14:textId="77777777" w:rsidR="000659E7" w:rsidRPr="00D67B54" w:rsidRDefault="000659E7" w:rsidP="00D67B54">
      <w:pPr>
        <w:jc w:val="center"/>
        <w:rPr>
          <w:rFonts w:eastAsiaTheme="majorEastAsia"/>
          <w:b/>
          <w:bCs/>
          <w:sz w:val="24"/>
          <w:szCs w:val="28"/>
          <w:lang w:eastAsia="en-US"/>
        </w:rPr>
      </w:pPr>
    </w:p>
    <w:sdt>
      <w:sdtPr>
        <w:rPr>
          <w:rFonts w:eastAsiaTheme="majorEastAsia"/>
          <w:b/>
          <w:bCs/>
          <w:sz w:val="24"/>
          <w:szCs w:val="28"/>
          <w:lang w:eastAsia="en-US"/>
        </w:rPr>
        <w:alias w:val="ccNombreDoc"/>
        <w:tag w:val="ccNombreDoc"/>
        <w:id w:val="1436322599"/>
        <w:placeholder>
          <w:docPart w:val="DefaultPlaceholder_-1854013440"/>
        </w:placeholder>
      </w:sdtPr>
      <w:sdtContent>
        <w:p w14:paraId="1543B62E" w14:textId="4DC572B4" w:rsidR="00E30C61" w:rsidRDefault="001D5339" w:rsidP="00D67B54">
          <w:pPr>
            <w:jc w:val="center"/>
            <w:rPr>
              <w:rFonts w:eastAsiaTheme="majorEastAsia"/>
              <w:b/>
              <w:bCs/>
              <w:sz w:val="28"/>
              <w:szCs w:val="32"/>
              <w:lang w:eastAsia="en-US"/>
            </w:rPr>
          </w:pPr>
          <w:r>
            <w:rPr>
              <w:rFonts w:eastAsiaTheme="majorEastAsia"/>
              <w:b/>
              <w:bCs/>
              <w:sz w:val="24"/>
              <w:szCs w:val="28"/>
              <w:lang w:eastAsia="en-US"/>
            </w:rPr>
            <w:t>PRESUPUESTO DE PRÓXIMA ETAPA DE INGENIERÍA (INCLUYE LISTADO DE INGENIERÍA Y ACTIVIDADES VALORIZADAS)</w:t>
          </w:r>
        </w:p>
      </w:sdtContent>
    </w:sdt>
    <w:p w14:paraId="61B0ACAB" w14:textId="77777777" w:rsidR="005C1180" w:rsidRDefault="005C1180" w:rsidP="00E30C61">
      <w:pPr>
        <w:jc w:val="center"/>
        <w:rPr>
          <w:rFonts w:eastAsiaTheme="majorEastAsia"/>
          <w:b/>
          <w:bCs/>
          <w:sz w:val="28"/>
          <w:szCs w:val="32"/>
          <w:lang w:eastAsia="en-US"/>
        </w:rPr>
      </w:pPr>
    </w:p>
    <w:p w14:paraId="51DD1188" w14:textId="77777777" w:rsidR="007120D0" w:rsidRDefault="007120D0" w:rsidP="00E30C61">
      <w:pPr>
        <w:jc w:val="center"/>
        <w:rPr>
          <w:rFonts w:eastAsiaTheme="majorEastAsia"/>
          <w:b/>
          <w:bCs/>
          <w:sz w:val="28"/>
          <w:szCs w:val="32"/>
          <w:lang w:eastAsia="en-US"/>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8"/>
        <w:gridCol w:w="1062"/>
        <w:gridCol w:w="3544"/>
        <w:gridCol w:w="1134"/>
        <w:gridCol w:w="1134"/>
        <w:gridCol w:w="1134"/>
        <w:gridCol w:w="992"/>
      </w:tblGrid>
      <w:tr w:rsidR="000659E7" w:rsidRPr="000D0136" w14:paraId="2B9959BD" w14:textId="77777777" w:rsidTr="00E322A8">
        <w:trPr>
          <w:trHeight w:val="383"/>
          <w:jc w:val="center"/>
        </w:trPr>
        <w:tc>
          <w:tcPr>
            <w:tcW w:w="918" w:type="dxa"/>
            <w:vAlign w:val="center"/>
          </w:tcPr>
          <w:p w14:paraId="28F68073" w14:textId="77777777" w:rsidR="000659E7" w:rsidRPr="000659E7" w:rsidRDefault="000659E7" w:rsidP="000659E7">
            <w:pPr>
              <w:tabs>
                <w:tab w:val="left" w:pos="357"/>
                <w:tab w:val="left" w:pos="1440"/>
                <w:tab w:val="left" w:pos="1922"/>
                <w:tab w:val="left" w:pos="2398"/>
              </w:tabs>
              <w:suppressAutoHyphens/>
              <w:jc w:val="center"/>
              <w:rPr>
                <w:rFonts w:cs="Arial"/>
                <w:b/>
                <w:noProof/>
                <w:spacing w:val="-2"/>
                <w:sz w:val="18"/>
              </w:rPr>
            </w:pPr>
            <w:r w:rsidRPr="000659E7">
              <w:rPr>
                <w:rFonts w:cs="Arial"/>
                <w:b/>
                <w:noProof/>
                <w:spacing w:val="-2"/>
                <w:sz w:val="18"/>
              </w:rPr>
              <w:t>P</w:t>
            </w:r>
          </w:p>
        </w:tc>
        <w:tc>
          <w:tcPr>
            <w:tcW w:w="1062" w:type="dxa"/>
            <w:vAlign w:val="center"/>
          </w:tcPr>
          <w:p w14:paraId="13AA80CA" w14:textId="7D70B6E6" w:rsidR="00177B43" w:rsidRPr="000659E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000659E7" w:rsidRPr="000659E7">
              <w:rPr>
                <w:rFonts w:cs="Arial"/>
                <w:bCs/>
                <w:noProof/>
                <w:spacing w:val="-2"/>
                <w:sz w:val="16"/>
                <w:szCs w:val="16"/>
                <w:lang w:val="en-US"/>
              </w:rPr>
              <w:t>/</w:t>
            </w:r>
            <w:r>
              <w:rPr>
                <w:rFonts w:cs="Arial"/>
                <w:bCs/>
                <w:noProof/>
                <w:spacing w:val="-2"/>
                <w:sz w:val="16"/>
                <w:szCs w:val="16"/>
                <w:lang w:val="en-US"/>
              </w:rPr>
              <w:t>XX</w:t>
            </w:r>
            <w:r w:rsidR="000659E7"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0F1B8407" w14:textId="6A5CBC55" w:rsidR="000659E7" w:rsidRPr="000659E7" w:rsidRDefault="000659E7" w:rsidP="000659E7">
            <w:pPr>
              <w:tabs>
                <w:tab w:val="left" w:pos="357"/>
                <w:tab w:val="left" w:pos="1440"/>
                <w:tab w:val="left" w:pos="1922"/>
                <w:tab w:val="left" w:pos="2398"/>
              </w:tabs>
              <w:suppressAutoHyphens/>
              <w:jc w:val="center"/>
              <w:rPr>
                <w:rFonts w:cs="Arial"/>
                <w:bCs/>
                <w:noProof/>
                <w:spacing w:val="-2"/>
                <w:sz w:val="18"/>
              </w:rPr>
            </w:pPr>
            <w:r w:rsidRPr="000659E7">
              <w:rPr>
                <w:rFonts w:cs="Arial"/>
                <w:bCs/>
                <w:noProof/>
                <w:spacing w:val="-2"/>
                <w:sz w:val="18"/>
              </w:rPr>
              <w:t>Siguiente Fase</w:t>
            </w:r>
          </w:p>
        </w:tc>
        <w:tc>
          <w:tcPr>
            <w:tcW w:w="1134" w:type="dxa"/>
            <w:vAlign w:val="center"/>
          </w:tcPr>
          <w:p w14:paraId="2DA4AE53" w14:textId="77777777" w:rsidR="000659E7" w:rsidRPr="000659E7" w:rsidRDefault="000659E7" w:rsidP="000659E7">
            <w:pPr>
              <w:tabs>
                <w:tab w:val="left" w:pos="357"/>
                <w:tab w:val="left" w:pos="1440"/>
                <w:tab w:val="left" w:pos="1922"/>
                <w:tab w:val="left" w:pos="2398"/>
              </w:tabs>
              <w:suppressAutoHyphens/>
              <w:jc w:val="center"/>
              <w:rPr>
                <w:rFonts w:cs="Arial"/>
                <w:bCs/>
                <w:noProof/>
                <w:spacing w:val="-2"/>
                <w:sz w:val="18"/>
                <w:szCs w:val="18"/>
              </w:rPr>
            </w:pPr>
            <w:r w:rsidRPr="000659E7">
              <w:rPr>
                <w:rFonts w:cs="Arial"/>
                <w:bCs/>
                <w:noProof/>
                <w:spacing w:val="-2"/>
                <w:sz w:val="18"/>
                <w:szCs w:val="18"/>
              </w:rPr>
              <w:t>N. Apellido A.</w:t>
            </w:r>
          </w:p>
        </w:tc>
        <w:tc>
          <w:tcPr>
            <w:tcW w:w="1134" w:type="dxa"/>
          </w:tcPr>
          <w:p w14:paraId="21C07F52" w14:textId="77777777" w:rsidR="000659E7" w:rsidRPr="000659E7" w:rsidRDefault="000659E7" w:rsidP="000659E7">
            <w:pPr>
              <w:tabs>
                <w:tab w:val="left" w:pos="357"/>
                <w:tab w:val="left" w:pos="1440"/>
                <w:tab w:val="left" w:pos="1922"/>
                <w:tab w:val="left" w:pos="2398"/>
              </w:tabs>
              <w:suppressAutoHyphens/>
              <w:jc w:val="center"/>
              <w:rPr>
                <w:sz w:val="18"/>
                <w:szCs w:val="18"/>
              </w:rPr>
            </w:pPr>
            <w:r w:rsidRPr="000659E7">
              <w:rPr>
                <w:sz w:val="18"/>
                <w:szCs w:val="18"/>
              </w:rPr>
              <w:t>N. Apellido A.</w:t>
            </w:r>
          </w:p>
        </w:tc>
        <w:tc>
          <w:tcPr>
            <w:tcW w:w="1134" w:type="dxa"/>
          </w:tcPr>
          <w:p w14:paraId="70E1261B" w14:textId="77777777" w:rsidR="000659E7" w:rsidRPr="000659E7" w:rsidRDefault="000659E7" w:rsidP="000659E7">
            <w:pPr>
              <w:tabs>
                <w:tab w:val="left" w:pos="357"/>
                <w:tab w:val="left" w:pos="1440"/>
                <w:tab w:val="left" w:pos="1922"/>
                <w:tab w:val="left" w:pos="2398"/>
              </w:tabs>
              <w:suppressAutoHyphens/>
              <w:jc w:val="center"/>
              <w:rPr>
                <w:sz w:val="18"/>
                <w:szCs w:val="18"/>
              </w:rPr>
            </w:pPr>
            <w:r w:rsidRPr="000659E7">
              <w:rPr>
                <w:sz w:val="18"/>
                <w:szCs w:val="18"/>
              </w:rPr>
              <w:t>N. Apellido A.</w:t>
            </w:r>
          </w:p>
        </w:tc>
        <w:tc>
          <w:tcPr>
            <w:tcW w:w="992" w:type="dxa"/>
            <w:vAlign w:val="center"/>
          </w:tcPr>
          <w:p w14:paraId="087FD84B" w14:textId="77777777" w:rsidR="000659E7" w:rsidRPr="000659E7" w:rsidRDefault="000659E7" w:rsidP="000659E7">
            <w:pPr>
              <w:tabs>
                <w:tab w:val="left" w:pos="357"/>
                <w:tab w:val="left" w:pos="1440"/>
                <w:tab w:val="left" w:pos="1922"/>
                <w:tab w:val="left" w:pos="2398"/>
              </w:tabs>
              <w:suppressAutoHyphens/>
              <w:jc w:val="center"/>
              <w:rPr>
                <w:rFonts w:cs="Arial"/>
                <w:bCs/>
                <w:noProof/>
                <w:spacing w:val="-2"/>
                <w:sz w:val="18"/>
              </w:rPr>
            </w:pPr>
            <w:r>
              <w:rPr>
                <w:rFonts w:cs="Arial"/>
                <w:bCs/>
                <w:noProof/>
                <w:color w:val="000000" w:themeColor="text1"/>
                <w:spacing w:val="-2"/>
                <w:sz w:val="18"/>
              </w:rPr>
              <w:t>C</w:t>
            </w:r>
            <w:r w:rsidRPr="00931ADB">
              <w:rPr>
                <w:rFonts w:cs="Arial"/>
                <w:bCs/>
                <w:noProof/>
                <w:color w:val="000000" w:themeColor="text1"/>
                <w:spacing w:val="-2"/>
                <w:sz w:val="18"/>
              </w:rPr>
              <w:t>.</w:t>
            </w:r>
            <w:r>
              <w:rPr>
                <w:rFonts w:cs="Arial"/>
                <w:bCs/>
                <w:noProof/>
                <w:color w:val="000000" w:themeColor="text1"/>
                <w:spacing w:val="-2"/>
                <w:sz w:val="18"/>
              </w:rPr>
              <w:t xml:space="preserve"> Ramirez</w:t>
            </w:r>
            <w:r w:rsidRPr="00931ADB">
              <w:rPr>
                <w:rFonts w:cs="Arial"/>
                <w:bCs/>
                <w:noProof/>
                <w:color w:val="000000" w:themeColor="text1"/>
                <w:spacing w:val="-2"/>
                <w:sz w:val="18"/>
              </w:rPr>
              <w:t xml:space="preserve"> </w:t>
            </w:r>
            <w:r>
              <w:rPr>
                <w:rFonts w:cs="Arial"/>
                <w:bCs/>
                <w:noProof/>
                <w:color w:val="000000" w:themeColor="text1"/>
                <w:spacing w:val="-2"/>
                <w:sz w:val="18"/>
              </w:rPr>
              <w:t>H</w:t>
            </w:r>
            <w:r w:rsidRPr="00931ADB">
              <w:rPr>
                <w:rFonts w:cs="Arial"/>
                <w:bCs/>
                <w:noProof/>
                <w:color w:val="000000" w:themeColor="text1"/>
                <w:spacing w:val="-2"/>
                <w:sz w:val="18"/>
              </w:rPr>
              <w:t>.</w:t>
            </w:r>
          </w:p>
        </w:tc>
      </w:tr>
      <w:tr w:rsidR="00177B43" w:rsidRPr="000D0136" w14:paraId="13F14127" w14:textId="77777777" w:rsidTr="00AB26EF">
        <w:trPr>
          <w:trHeight w:val="383"/>
          <w:jc w:val="center"/>
        </w:trPr>
        <w:tc>
          <w:tcPr>
            <w:tcW w:w="918" w:type="dxa"/>
            <w:vAlign w:val="center"/>
          </w:tcPr>
          <w:sdt>
            <w:sdtPr>
              <w:rPr>
                <w:rFonts w:cs="Arial"/>
                <w:b/>
                <w:noProof/>
                <w:color w:val="000000" w:themeColor="text1"/>
                <w:spacing w:val="-2"/>
                <w:sz w:val="18"/>
              </w:rPr>
              <w:alias w:val="ccRevision"/>
              <w:tag w:val="ccRevision"/>
              <w:id w:val="15205947"/>
              <w:placeholder>
                <w:docPart w:val="DefaultPlaceholder_-1854013440"/>
              </w:placeholder>
            </w:sdtPr>
            <w:sdtContent>
              <w:p w14:paraId="35146CBF" w14:textId="4A036CDD" w:rsidR="00177B43" w:rsidRPr="00AA542F" w:rsidRDefault="00177B43" w:rsidP="00177B43">
                <w:pPr>
                  <w:tabs>
                    <w:tab w:val="left" w:pos="357"/>
                    <w:tab w:val="left" w:pos="1440"/>
                    <w:tab w:val="left" w:pos="1922"/>
                    <w:tab w:val="left" w:pos="2398"/>
                  </w:tabs>
                  <w:suppressAutoHyphens/>
                  <w:jc w:val="center"/>
                  <w:rPr>
                    <w:rFonts w:cs="Arial"/>
                    <w:b/>
                    <w:noProof/>
                    <w:color w:val="000000" w:themeColor="text1"/>
                    <w:spacing w:val="-2"/>
                    <w:sz w:val="18"/>
                  </w:rPr>
                </w:pPr>
                <w:r w:rsidRPr="00AA542F">
                  <w:rPr>
                    <w:rFonts w:cs="Arial"/>
                    <w:b/>
                    <w:noProof/>
                    <w:color w:val="000000" w:themeColor="text1"/>
                    <w:spacing w:val="-2"/>
                    <w:sz w:val="18"/>
                  </w:rPr>
                  <w:t>B</w:t>
                </w:r>
              </w:p>
            </w:sdtContent>
          </w:sdt>
        </w:tc>
        <w:sdt>
          <w:sdtPr>
            <w:rPr>
              <w:rFonts w:cs="Arial"/>
              <w:bCs/>
              <w:noProof/>
              <w:spacing w:val="-2"/>
              <w:sz w:val="16"/>
              <w:szCs w:val="16"/>
              <w:lang w:val="en-US"/>
            </w:rPr>
            <w:alias w:val="ccFecha"/>
            <w:tag w:val="ccFecha"/>
            <w:id w:val="1505008785"/>
            <w:placeholder>
              <w:docPart w:val="DefaultPlaceholder_-1854013440"/>
            </w:placeholder>
          </w:sdtPr>
          <w:sdtContent>
            <w:tc>
              <w:tcPr>
                <w:tcW w:w="1062" w:type="dxa"/>
                <w:vAlign w:val="center"/>
              </w:tcPr>
              <w:p w14:paraId="6B9CA0FE" w14:textId="50A2B248" w:rsidR="00177B43" w:rsidRPr="007C746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Pr="000659E7">
                  <w:rPr>
                    <w:rFonts w:cs="Arial"/>
                    <w:bCs/>
                    <w:noProof/>
                    <w:spacing w:val="-2"/>
                    <w:sz w:val="16"/>
                    <w:szCs w:val="16"/>
                    <w:lang w:val="en-US"/>
                  </w:rPr>
                  <w:t>/</w:t>
                </w:r>
                <w:r>
                  <w:rPr>
                    <w:rFonts w:cs="Arial"/>
                    <w:bCs/>
                    <w:noProof/>
                    <w:spacing w:val="-2"/>
                    <w:sz w:val="16"/>
                    <w:szCs w:val="16"/>
                    <w:lang w:val="en-US"/>
                  </w:rPr>
                  <w:t>XX</w:t>
                </w:r>
                <w:r w:rsidRPr="000659E7">
                  <w:rPr>
                    <w:rFonts w:cs="Arial"/>
                    <w:bCs/>
                    <w:noProof/>
                    <w:spacing w:val="-2"/>
                    <w:sz w:val="16"/>
                    <w:szCs w:val="16"/>
                    <w:lang w:val="en-US"/>
                  </w:rPr>
                  <w:t>/202</w:t>
                </w:r>
                <w:r>
                  <w:rPr>
                    <w:rFonts w:cs="Arial"/>
                    <w:bCs/>
                    <w:noProof/>
                    <w:spacing w:val="-2"/>
                    <w:sz w:val="16"/>
                    <w:szCs w:val="16"/>
                    <w:lang w:val="en-US"/>
                  </w:rPr>
                  <w:t>5</w:t>
                </w:r>
              </w:p>
            </w:tc>
          </w:sdtContent>
        </w:sdt>
        <w:sdt>
          <w:sdtPr>
            <w:rPr>
              <w:rFonts w:cs="Arial"/>
              <w:bCs/>
              <w:noProof/>
              <w:spacing w:val="-2"/>
              <w:sz w:val="18"/>
            </w:rPr>
            <w:alias w:val="ccEmision"/>
            <w:tag w:val="ccEmision"/>
            <w:id w:val="-122778813"/>
            <w:placeholder>
              <w:docPart w:val="DefaultPlaceholder_-1854013440"/>
            </w:placeholder>
          </w:sdtPr>
          <w:sdtContent>
            <w:tc>
              <w:tcPr>
                <w:tcW w:w="3544" w:type="dxa"/>
                <w:vAlign w:val="center"/>
              </w:tcPr>
              <w:p w14:paraId="72D926A8" w14:textId="6D76A9A8" w:rsidR="00177B43" w:rsidRDefault="00177B43" w:rsidP="00177B43">
                <w:pPr>
                  <w:tabs>
                    <w:tab w:val="left" w:pos="357"/>
                    <w:tab w:val="left" w:pos="1440"/>
                    <w:tab w:val="left" w:pos="1922"/>
                    <w:tab w:val="left" w:pos="2398"/>
                  </w:tabs>
                  <w:suppressAutoHyphens/>
                  <w:jc w:val="center"/>
                  <w:rPr>
                    <w:rFonts w:cs="Arial"/>
                    <w:bCs/>
                    <w:noProof/>
                    <w:spacing w:val="-2"/>
                    <w:sz w:val="18"/>
                  </w:rPr>
                </w:pPr>
                <w:r>
                  <w:rPr>
                    <w:rFonts w:cs="Arial"/>
                    <w:bCs/>
                    <w:noProof/>
                    <w:spacing w:val="-2"/>
                    <w:sz w:val="18"/>
                  </w:rPr>
                  <w:t>Revisión de Codelco</w:t>
                </w:r>
              </w:p>
            </w:tc>
          </w:sdtContent>
        </w:sdt>
        <w:tc>
          <w:tcPr>
            <w:tcW w:w="1134" w:type="dxa"/>
            <w:vAlign w:val="center"/>
          </w:tcPr>
          <w:p w14:paraId="0FACFAF0" w14:textId="77777777" w:rsidR="00177B43" w:rsidRPr="000659E7"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rFonts w:cs="Arial"/>
                <w:bCs/>
                <w:noProof/>
                <w:spacing w:val="-2"/>
                <w:sz w:val="18"/>
                <w:szCs w:val="18"/>
              </w:rPr>
              <w:t>N. Apellido A.</w:t>
            </w:r>
          </w:p>
        </w:tc>
        <w:tc>
          <w:tcPr>
            <w:tcW w:w="1134" w:type="dxa"/>
          </w:tcPr>
          <w:p w14:paraId="7A237F0F" w14:textId="77777777" w:rsidR="00177B43" w:rsidRPr="000659E7"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sz w:val="18"/>
                <w:szCs w:val="18"/>
              </w:rPr>
              <w:t>N. Apellido A.</w:t>
            </w:r>
          </w:p>
        </w:tc>
        <w:tc>
          <w:tcPr>
            <w:tcW w:w="1134" w:type="dxa"/>
          </w:tcPr>
          <w:p w14:paraId="3ECE534B" w14:textId="77777777" w:rsidR="00177B43" w:rsidRPr="000659E7"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sz w:val="18"/>
                <w:szCs w:val="18"/>
              </w:rPr>
              <w:t>N. Apellido A.</w:t>
            </w:r>
          </w:p>
        </w:tc>
        <w:tc>
          <w:tcPr>
            <w:tcW w:w="992" w:type="dxa"/>
            <w:vAlign w:val="center"/>
          </w:tcPr>
          <w:p w14:paraId="0C5E2D01" w14:textId="77777777" w:rsidR="00177B43" w:rsidRPr="006726BB"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highlight w:val="yellow"/>
              </w:rPr>
            </w:pPr>
            <w:r>
              <w:rPr>
                <w:rFonts w:cs="Arial"/>
                <w:bCs/>
                <w:noProof/>
                <w:color w:val="000000" w:themeColor="text1"/>
                <w:spacing w:val="-2"/>
                <w:sz w:val="18"/>
              </w:rPr>
              <w:t>C</w:t>
            </w:r>
            <w:r w:rsidRPr="00931ADB">
              <w:rPr>
                <w:rFonts w:cs="Arial"/>
                <w:bCs/>
                <w:noProof/>
                <w:color w:val="000000" w:themeColor="text1"/>
                <w:spacing w:val="-2"/>
                <w:sz w:val="18"/>
              </w:rPr>
              <w:t>.</w:t>
            </w:r>
            <w:r>
              <w:rPr>
                <w:rFonts w:cs="Arial"/>
                <w:bCs/>
                <w:noProof/>
                <w:color w:val="000000" w:themeColor="text1"/>
                <w:spacing w:val="-2"/>
                <w:sz w:val="18"/>
              </w:rPr>
              <w:t xml:space="preserve"> Ramirez</w:t>
            </w:r>
            <w:r w:rsidRPr="00931ADB">
              <w:rPr>
                <w:rFonts w:cs="Arial"/>
                <w:bCs/>
                <w:noProof/>
                <w:color w:val="000000" w:themeColor="text1"/>
                <w:spacing w:val="-2"/>
                <w:sz w:val="18"/>
              </w:rPr>
              <w:t xml:space="preserve"> </w:t>
            </w:r>
            <w:r>
              <w:rPr>
                <w:rFonts w:cs="Arial"/>
                <w:bCs/>
                <w:noProof/>
                <w:color w:val="000000" w:themeColor="text1"/>
                <w:spacing w:val="-2"/>
                <w:sz w:val="18"/>
              </w:rPr>
              <w:t>H</w:t>
            </w:r>
            <w:r w:rsidRPr="00931ADB">
              <w:rPr>
                <w:rFonts w:cs="Arial"/>
                <w:bCs/>
                <w:noProof/>
                <w:color w:val="000000" w:themeColor="text1"/>
                <w:spacing w:val="-2"/>
                <w:sz w:val="18"/>
              </w:rPr>
              <w:t>.</w:t>
            </w:r>
          </w:p>
        </w:tc>
      </w:tr>
      <w:tr w:rsidR="00177B43" w:rsidRPr="000D0136" w14:paraId="65507064" w14:textId="77777777" w:rsidTr="00FF67A7">
        <w:trPr>
          <w:trHeight w:val="383"/>
          <w:jc w:val="center"/>
        </w:trPr>
        <w:tc>
          <w:tcPr>
            <w:tcW w:w="918" w:type="dxa"/>
            <w:vAlign w:val="center"/>
          </w:tcPr>
          <w:p w14:paraId="295D3B14" w14:textId="77777777" w:rsidR="00177B43" w:rsidRPr="00AA542F" w:rsidRDefault="00177B43" w:rsidP="00177B43">
            <w:pPr>
              <w:tabs>
                <w:tab w:val="left" w:pos="357"/>
                <w:tab w:val="left" w:pos="1440"/>
                <w:tab w:val="left" w:pos="1922"/>
                <w:tab w:val="left" w:pos="2398"/>
              </w:tabs>
              <w:suppressAutoHyphens/>
              <w:jc w:val="center"/>
              <w:rPr>
                <w:rFonts w:cs="Arial"/>
                <w:b/>
                <w:noProof/>
                <w:spacing w:val="-2"/>
                <w:sz w:val="18"/>
              </w:rPr>
            </w:pPr>
            <w:r w:rsidRPr="00AA542F">
              <w:rPr>
                <w:rFonts w:cs="Arial"/>
                <w:b/>
                <w:noProof/>
                <w:spacing w:val="-2"/>
                <w:sz w:val="18"/>
              </w:rPr>
              <w:t>A</w:t>
            </w:r>
          </w:p>
        </w:tc>
        <w:tc>
          <w:tcPr>
            <w:tcW w:w="1062" w:type="dxa"/>
            <w:vAlign w:val="center"/>
          </w:tcPr>
          <w:p w14:paraId="78B033CC" w14:textId="54011622" w:rsidR="00177B43" w:rsidRPr="007C746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Pr="000659E7">
              <w:rPr>
                <w:rFonts w:cs="Arial"/>
                <w:bCs/>
                <w:noProof/>
                <w:spacing w:val="-2"/>
                <w:sz w:val="16"/>
                <w:szCs w:val="16"/>
                <w:lang w:val="en-US"/>
              </w:rPr>
              <w:t>/</w:t>
            </w:r>
            <w:r>
              <w:rPr>
                <w:rFonts w:cs="Arial"/>
                <w:bCs/>
                <w:noProof/>
                <w:spacing w:val="-2"/>
                <w:sz w:val="16"/>
                <w:szCs w:val="16"/>
                <w:lang w:val="en-US"/>
              </w:rPr>
              <w:t>XX</w:t>
            </w:r>
            <w:r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1AC00888" w14:textId="77777777" w:rsidR="00177B43" w:rsidRPr="008F3041" w:rsidRDefault="00177B43" w:rsidP="00177B43">
            <w:pPr>
              <w:tabs>
                <w:tab w:val="left" w:pos="357"/>
                <w:tab w:val="left" w:pos="1440"/>
                <w:tab w:val="left" w:pos="1922"/>
                <w:tab w:val="left" w:pos="2398"/>
              </w:tabs>
              <w:suppressAutoHyphens/>
              <w:jc w:val="center"/>
              <w:rPr>
                <w:rFonts w:cs="Arial"/>
                <w:bCs/>
                <w:noProof/>
                <w:spacing w:val="-2"/>
                <w:szCs w:val="24"/>
              </w:rPr>
            </w:pPr>
            <w:r w:rsidRPr="00431EB4">
              <w:rPr>
                <w:rFonts w:cs="Arial"/>
                <w:bCs/>
                <w:noProof/>
                <w:spacing w:val="-2"/>
                <w:sz w:val="18"/>
              </w:rPr>
              <w:t>Revisión Interna Empresa de Ingeniería</w:t>
            </w:r>
          </w:p>
        </w:tc>
        <w:tc>
          <w:tcPr>
            <w:tcW w:w="1134" w:type="dxa"/>
          </w:tcPr>
          <w:p w14:paraId="541400C7" w14:textId="77777777" w:rsidR="00177B43" w:rsidRPr="000659E7" w:rsidRDefault="00177B43" w:rsidP="00177B43">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1134" w:type="dxa"/>
          </w:tcPr>
          <w:p w14:paraId="1E6EB50D" w14:textId="77777777" w:rsidR="00177B43" w:rsidRPr="000659E7" w:rsidRDefault="00177B43" w:rsidP="00177B43">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1134" w:type="dxa"/>
          </w:tcPr>
          <w:p w14:paraId="182476A3" w14:textId="77777777" w:rsidR="00177B43" w:rsidRPr="000659E7" w:rsidRDefault="00177B43" w:rsidP="00177B43">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992" w:type="dxa"/>
            <w:vAlign w:val="center"/>
          </w:tcPr>
          <w:p w14:paraId="49E8068F" w14:textId="77777777" w:rsidR="00177B43" w:rsidRPr="00AA542F" w:rsidRDefault="00177B43" w:rsidP="00177B43">
            <w:pPr>
              <w:tabs>
                <w:tab w:val="left" w:pos="357"/>
                <w:tab w:val="left" w:pos="1440"/>
                <w:tab w:val="left" w:pos="1922"/>
                <w:tab w:val="left" w:pos="2398"/>
              </w:tabs>
              <w:suppressAutoHyphens/>
              <w:jc w:val="center"/>
              <w:rPr>
                <w:rFonts w:cs="Arial"/>
                <w:bCs/>
                <w:i/>
                <w:noProof/>
                <w:color w:val="000000" w:themeColor="text1"/>
                <w:spacing w:val="-2"/>
                <w:sz w:val="18"/>
                <w:highlight w:val="yellow"/>
                <w:lang w:val="en-US"/>
              </w:rPr>
            </w:pPr>
          </w:p>
        </w:tc>
      </w:tr>
      <w:tr w:rsidR="000659E7" w:rsidRPr="001174DD" w14:paraId="37B44614" w14:textId="77777777" w:rsidTr="003D6641">
        <w:trPr>
          <w:trHeight w:val="451"/>
          <w:jc w:val="center"/>
        </w:trPr>
        <w:tc>
          <w:tcPr>
            <w:tcW w:w="918" w:type="dxa"/>
            <w:vAlign w:val="center"/>
          </w:tcPr>
          <w:p w14:paraId="59F4A15D"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Revisión</w:t>
            </w:r>
          </w:p>
        </w:tc>
        <w:tc>
          <w:tcPr>
            <w:tcW w:w="1062" w:type="dxa"/>
            <w:vAlign w:val="center"/>
          </w:tcPr>
          <w:p w14:paraId="18DF625A"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Fecha</w:t>
            </w:r>
          </w:p>
        </w:tc>
        <w:tc>
          <w:tcPr>
            <w:tcW w:w="3544" w:type="dxa"/>
            <w:vAlign w:val="center"/>
          </w:tcPr>
          <w:p w14:paraId="4CCCC9F2"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Cs w:val="24"/>
              </w:rPr>
            </w:pPr>
            <w:r w:rsidRPr="001174DD">
              <w:rPr>
                <w:rFonts w:cs="Arial"/>
                <w:b/>
                <w:noProof/>
                <w:spacing w:val="-2"/>
                <w:szCs w:val="24"/>
              </w:rPr>
              <w:t>Emitido para</w:t>
            </w:r>
          </w:p>
        </w:tc>
        <w:tc>
          <w:tcPr>
            <w:tcW w:w="1134" w:type="dxa"/>
            <w:vAlign w:val="center"/>
          </w:tcPr>
          <w:p w14:paraId="676C2C0B"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Preparó</w:t>
            </w:r>
          </w:p>
        </w:tc>
        <w:tc>
          <w:tcPr>
            <w:tcW w:w="1134" w:type="dxa"/>
            <w:vAlign w:val="center"/>
          </w:tcPr>
          <w:p w14:paraId="3BE287C0"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Revisó</w:t>
            </w:r>
          </w:p>
        </w:tc>
        <w:tc>
          <w:tcPr>
            <w:tcW w:w="1134" w:type="dxa"/>
            <w:vAlign w:val="center"/>
          </w:tcPr>
          <w:p w14:paraId="7C7E9DD9"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Aprobó</w:t>
            </w:r>
          </w:p>
        </w:tc>
        <w:tc>
          <w:tcPr>
            <w:tcW w:w="992" w:type="dxa"/>
            <w:vAlign w:val="center"/>
          </w:tcPr>
          <w:p w14:paraId="207A8A84" w14:textId="77777777" w:rsidR="000659E7" w:rsidRDefault="000659E7" w:rsidP="000659E7">
            <w:pPr>
              <w:tabs>
                <w:tab w:val="left" w:pos="357"/>
                <w:tab w:val="left" w:pos="1440"/>
                <w:tab w:val="left" w:pos="1922"/>
                <w:tab w:val="left" w:pos="2398"/>
              </w:tabs>
              <w:suppressAutoHyphens/>
              <w:spacing w:line="240" w:lineRule="atLeast"/>
              <w:jc w:val="center"/>
              <w:rPr>
                <w:rFonts w:cs="Arial"/>
                <w:b/>
                <w:noProof/>
                <w:spacing w:val="-2"/>
                <w:sz w:val="18"/>
              </w:rPr>
            </w:pPr>
            <w:r w:rsidRPr="001174DD">
              <w:rPr>
                <w:rFonts w:cs="Arial"/>
                <w:b/>
                <w:noProof/>
                <w:spacing w:val="-2"/>
                <w:sz w:val="18"/>
              </w:rPr>
              <w:t>Revisión</w:t>
            </w:r>
          </w:p>
          <w:p w14:paraId="1820A706" w14:textId="77777777" w:rsidR="000659E7" w:rsidRPr="001174DD" w:rsidRDefault="000659E7" w:rsidP="000659E7">
            <w:pPr>
              <w:tabs>
                <w:tab w:val="left" w:pos="357"/>
                <w:tab w:val="left" w:pos="1440"/>
                <w:tab w:val="left" w:pos="1922"/>
                <w:tab w:val="left" w:pos="2398"/>
              </w:tabs>
              <w:suppressAutoHyphens/>
              <w:spacing w:line="240" w:lineRule="atLeast"/>
              <w:jc w:val="center"/>
              <w:rPr>
                <w:rFonts w:cs="Arial"/>
                <w:b/>
                <w:i/>
                <w:noProof/>
                <w:spacing w:val="-2"/>
                <w:sz w:val="18"/>
              </w:rPr>
            </w:pPr>
            <w:r w:rsidRPr="001174DD">
              <w:rPr>
                <w:rFonts w:cs="Arial"/>
                <w:b/>
                <w:noProof/>
                <w:spacing w:val="-2"/>
                <w:sz w:val="18"/>
              </w:rPr>
              <w:t>Cliente</w:t>
            </w:r>
          </w:p>
        </w:tc>
      </w:tr>
      <w:tr w:rsidR="000659E7" w:rsidRPr="00BA1B0C" w14:paraId="420E3F54" w14:textId="77777777" w:rsidTr="003D6641">
        <w:trPr>
          <w:cantSplit/>
          <w:trHeight w:val="558"/>
          <w:jc w:val="center"/>
        </w:trPr>
        <w:tc>
          <w:tcPr>
            <w:tcW w:w="1980" w:type="dxa"/>
            <w:gridSpan w:val="2"/>
            <w:vMerge w:val="restart"/>
            <w:vAlign w:val="center"/>
          </w:tcPr>
          <w:sdt>
            <w:sdtPr>
              <w:rPr>
                <w:rFonts w:cs="Arial"/>
                <w:b/>
                <w:noProof/>
                <w:color w:val="000000" w:themeColor="text1"/>
                <w:spacing w:val="-3"/>
                <w:sz w:val="32"/>
                <w:szCs w:val="32"/>
              </w:rPr>
              <w:alias w:val="ccID"/>
              <w:tag w:val="ccID"/>
              <w:id w:val="-658229374"/>
              <w:placeholder>
                <w:docPart w:val="DefaultPlaceholder_-1854013440"/>
              </w:placeholder>
            </w:sdtPr>
            <w:sdtContent>
              <w:p w14:paraId="19F15040" w14:textId="05033C43" w:rsidR="000659E7" w:rsidRDefault="001D5339" w:rsidP="000659E7">
                <w:pPr>
                  <w:tabs>
                    <w:tab w:val="left" w:pos="357"/>
                    <w:tab w:val="left" w:pos="1440"/>
                    <w:tab w:val="left" w:pos="1922"/>
                    <w:tab w:val="left" w:pos="2398"/>
                  </w:tabs>
                  <w:suppressAutoHyphens/>
                  <w:jc w:val="center"/>
                  <w:rPr>
                    <w:rFonts w:cs="Arial"/>
                    <w:b/>
                    <w:noProof/>
                    <w:color w:val="000000" w:themeColor="text1"/>
                    <w:spacing w:val="-3"/>
                    <w:sz w:val="32"/>
                    <w:szCs w:val="32"/>
                  </w:rPr>
                </w:pPr>
                <w:r>
                  <w:rPr>
                    <w:rFonts w:cs="Arial"/>
                    <w:b/>
                    <w:noProof/>
                    <w:color w:val="000000" w:themeColor="text1"/>
                    <w:spacing w:val="-3"/>
                    <w:sz w:val="32"/>
                    <w:szCs w:val="32"/>
                  </w:rPr>
                  <w:t>7675</w:t>
                </w:r>
              </w:p>
            </w:sdtContent>
          </w:sdt>
          <w:p w14:paraId="59A058B4" w14:textId="77777777" w:rsidR="000659E7" w:rsidRPr="002A7D65" w:rsidRDefault="000659E7" w:rsidP="000659E7">
            <w:pPr>
              <w:tabs>
                <w:tab w:val="left" w:pos="357"/>
                <w:tab w:val="left" w:pos="1440"/>
                <w:tab w:val="left" w:pos="1922"/>
                <w:tab w:val="left" w:pos="2398"/>
              </w:tabs>
              <w:suppressAutoHyphens/>
              <w:jc w:val="center"/>
              <w:rPr>
                <w:rFonts w:cs="Arial"/>
                <w:i/>
                <w:iCs/>
                <w:noProof/>
                <w:spacing w:val="-2"/>
                <w:sz w:val="16"/>
              </w:rPr>
            </w:pPr>
            <w:r w:rsidRPr="002A7D65">
              <w:rPr>
                <w:rFonts w:cs="Arial"/>
                <w:iCs/>
                <w:noProof/>
                <w:spacing w:val="-2"/>
                <w:sz w:val="12"/>
              </w:rPr>
              <w:t>Nº DE PROYECTO</w:t>
            </w:r>
          </w:p>
        </w:tc>
        <w:tc>
          <w:tcPr>
            <w:tcW w:w="3544" w:type="dxa"/>
            <w:vMerge w:val="restart"/>
            <w:vAlign w:val="center"/>
          </w:tcPr>
          <w:p w14:paraId="7777C6BB" w14:textId="77777777" w:rsidR="000659E7" w:rsidRPr="00FC0454" w:rsidRDefault="000659E7" w:rsidP="000659E7">
            <w:pPr>
              <w:tabs>
                <w:tab w:val="left" w:pos="357"/>
                <w:tab w:val="left" w:pos="1440"/>
                <w:tab w:val="left" w:pos="1922"/>
                <w:tab w:val="left" w:pos="2398"/>
              </w:tabs>
              <w:suppressAutoHyphens/>
              <w:spacing w:line="240" w:lineRule="atLeast"/>
              <w:jc w:val="center"/>
              <w:rPr>
                <w:rFonts w:cs="Arial"/>
                <w:b/>
                <w:bCs/>
                <w:i/>
                <w:noProof/>
                <w:spacing w:val="-2"/>
                <w:sz w:val="16"/>
              </w:rPr>
            </w:pPr>
            <w:r>
              <w:rPr>
                <w:rFonts w:cs="Arial"/>
                <w:b/>
                <w:bCs/>
                <w:i/>
                <w:noProof/>
                <w:spacing w:val="-2"/>
                <w:sz w:val="16"/>
              </w:rPr>
              <w:drawing>
                <wp:inline distT="0" distB="0" distL="0" distR="0" wp14:anchorId="224F42FE" wp14:editId="55C9DECB">
                  <wp:extent cx="1333500" cy="587780"/>
                  <wp:effectExtent l="0" t="0" r="0" b="3175"/>
                  <wp:docPr id="779952713"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2713" name="Imagen 1" descr="Un dibujo de una cara feliz&#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6081" cy="602141"/>
                          </a:xfrm>
                          <a:prstGeom prst="rect">
                            <a:avLst/>
                          </a:prstGeom>
                        </pic:spPr>
                      </pic:pic>
                    </a:graphicData>
                  </a:graphic>
                </wp:inline>
              </w:drawing>
            </w:r>
          </w:p>
        </w:tc>
        <w:tc>
          <w:tcPr>
            <w:tcW w:w="4394" w:type="dxa"/>
            <w:gridSpan w:val="4"/>
            <w:vAlign w:val="center"/>
          </w:tcPr>
          <w:sdt>
            <w:sdtPr>
              <w:rPr>
                <w:b/>
                <w:iCs/>
                <w:color w:val="000000" w:themeColor="text1"/>
                <w:sz w:val="16"/>
                <w:szCs w:val="20"/>
              </w:rPr>
              <w:alias w:val="ccCodigoFDA"/>
              <w:tag w:val="ccCodigoFDA"/>
              <w:id w:val="-183904375"/>
              <w:placeholder>
                <w:docPart w:val="DefaultPlaceholder_-1854013440"/>
              </w:placeholder>
            </w:sdtPr>
            <w:sdtContent>
              <w:p w14:paraId="490FEFDD" w14:textId="175823A5" w:rsidR="000659E7" w:rsidRDefault="001D5339" w:rsidP="000659E7">
                <w:pPr>
                  <w:widowControl w:val="0"/>
                  <w:tabs>
                    <w:tab w:val="left" w:pos="357"/>
                    <w:tab w:val="left" w:pos="1440"/>
                    <w:tab w:val="left" w:pos="1922"/>
                    <w:tab w:val="left" w:pos="2398"/>
                  </w:tabs>
                  <w:suppressAutoHyphens/>
                  <w:spacing w:line="240" w:lineRule="atLeast"/>
                  <w:jc w:val="center"/>
                  <w:rPr>
                    <w:b/>
                    <w:iCs/>
                    <w:color w:val="000000" w:themeColor="text1"/>
                    <w:sz w:val="16"/>
                    <w:szCs w:val="20"/>
                  </w:rPr>
                </w:pPr>
                <w:r>
                  <w:rPr>
                    <w:b/>
                    <w:iCs/>
                    <w:color w:val="000000" w:themeColor="text1"/>
                    <w:sz w:val="16"/>
                    <w:szCs w:val="20"/>
                  </w:rPr>
                  <w:t>7675-10-CP-IF-001</w:t>
                </w:r>
              </w:p>
            </w:sdtContent>
          </w:sdt>
          <w:p w14:paraId="0371DBEA" w14:textId="77777777" w:rsidR="000659E7" w:rsidRPr="002A7D65" w:rsidRDefault="000659E7" w:rsidP="000659E7">
            <w:pPr>
              <w:widowControl w:val="0"/>
              <w:tabs>
                <w:tab w:val="left" w:pos="357"/>
                <w:tab w:val="left" w:pos="1440"/>
                <w:tab w:val="left" w:pos="1922"/>
                <w:tab w:val="left" w:pos="2398"/>
              </w:tabs>
              <w:suppressAutoHyphens/>
              <w:spacing w:line="240" w:lineRule="atLeast"/>
              <w:jc w:val="center"/>
              <w:rPr>
                <w:rFonts w:cs="Arial"/>
                <w:noProof/>
                <w:spacing w:val="-2"/>
                <w:lang w:val="pt-BR"/>
              </w:rPr>
            </w:pPr>
            <w:r w:rsidRPr="00341689">
              <w:rPr>
                <w:rFonts w:cs="Arial"/>
                <w:noProof/>
                <w:color w:val="000000" w:themeColor="text1"/>
                <w:spacing w:val="-2"/>
                <w:sz w:val="16"/>
                <w:szCs w:val="16"/>
              </w:rPr>
              <w:t>N° FDA</w:t>
            </w:r>
          </w:p>
        </w:tc>
      </w:tr>
      <w:tr w:rsidR="000659E7" w:rsidRPr="00BA1B0C" w14:paraId="30C2011F" w14:textId="77777777" w:rsidTr="003D6641">
        <w:trPr>
          <w:cantSplit/>
          <w:trHeight w:val="382"/>
          <w:jc w:val="center"/>
        </w:trPr>
        <w:tc>
          <w:tcPr>
            <w:tcW w:w="1980" w:type="dxa"/>
            <w:gridSpan w:val="2"/>
            <w:vMerge/>
            <w:vAlign w:val="center"/>
          </w:tcPr>
          <w:p w14:paraId="37A05082" w14:textId="77777777" w:rsidR="000659E7" w:rsidRPr="00BA1B0C" w:rsidRDefault="000659E7" w:rsidP="000659E7">
            <w:pPr>
              <w:tabs>
                <w:tab w:val="left" w:pos="357"/>
                <w:tab w:val="left" w:pos="1440"/>
                <w:tab w:val="left" w:pos="1922"/>
                <w:tab w:val="left" w:pos="2398"/>
              </w:tabs>
              <w:suppressAutoHyphens/>
              <w:jc w:val="center"/>
              <w:rPr>
                <w:rFonts w:cs="Arial"/>
                <w:b/>
                <w:i/>
                <w:noProof/>
                <w:spacing w:val="-3"/>
                <w:sz w:val="32"/>
                <w:szCs w:val="32"/>
              </w:rPr>
            </w:pPr>
          </w:p>
        </w:tc>
        <w:tc>
          <w:tcPr>
            <w:tcW w:w="3544" w:type="dxa"/>
            <w:vMerge/>
            <w:vAlign w:val="center"/>
          </w:tcPr>
          <w:p w14:paraId="1C3D60A6" w14:textId="77777777" w:rsidR="000659E7" w:rsidRPr="00BA1B0C" w:rsidRDefault="000659E7" w:rsidP="000659E7">
            <w:pPr>
              <w:tabs>
                <w:tab w:val="left" w:pos="357"/>
                <w:tab w:val="left" w:pos="1440"/>
                <w:tab w:val="left" w:pos="1922"/>
                <w:tab w:val="left" w:pos="2398"/>
              </w:tabs>
              <w:suppressAutoHyphens/>
              <w:jc w:val="center"/>
              <w:rPr>
                <w:rFonts w:cs="Arial"/>
                <w:i/>
              </w:rPr>
            </w:pPr>
          </w:p>
        </w:tc>
        <w:tc>
          <w:tcPr>
            <w:tcW w:w="4394" w:type="dxa"/>
            <w:gridSpan w:val="4"/>
            <w:vAlign w:val="center"/>
          </w:tcPr>
          <w:sdt>
            <w:sdtPr>
              <w:rPr>
                <w:rFonts w:cs="Arial"/>
                <w:b/>
                <w:caps/>
                <w:color w:val="000000" w:themeColor="text1"/>
                <w:sz w:val="16"/>
                <w:szCs w:val="16"/>
              </w:rPr>
              <w:alias w:val="ccCodigoCliente"/>
              <w:tag w:val="ccCodigoCliente"/>
              <w:id w:val="372972919"/>
              <w:placeholder>
                <w:docPart w:val="DefaultPlaceholder_-1854013440"/>
              </w:placeholder>
            </w:sdtPr>
            <w:sdtContent>
              <w:p w14:paraId="79B1767A" w14:textId="1F61EF15" w:rsidR="000659E7" w:rsidRDefault="001D5339" w:rsidP="000659E7">
                <w:pPr>
                  <w:widowControl w:val="0"/>
                  <w:tabs>
                    <w:tab w:val="left" w:pos="357"/>
                    <w:tab w:val="left" w:pos="1440"/>
                    <w:tab w:val="left" w:pos="1922"/>
                    <w:tab w:val="left" w:pos="2398"/>
                  </w:tabs>
                  <w:suppressAutoHyphens/>
                  <w:spacing w:line="240" w:lineRule="atLeast"/>
                  <w:jc w:val="center"/>
                  <w:rPr>
                    <w:rFonts w:cs="Arial"/>
                    <w:b/>
                    <w:caps/>
                    <w:color w:val="000000" w:themeColor="text1"/>
                    <w:sz w:val="16"/>
                    <w:szCs w:val="16"/>
                  </w:rPr>
                </w:pPr>
                <w:r>
                  <w:rPr>
                    <w:rFonts w:cs="Arial"/>
                    <w:b/>
                    <w:caps/>
                    <w:color w:val="000000" w:themeColor="text1"/>
                    <w:sz w:val="16"/>
                    <w:szCs w:val="16"/>
                  </w:rPr>
                  <w:t>4600028777_ODS01-03620-INFIC-00003</w:t>
                </w:r>
              </w:p>
            </w:sdtContent>
          </w:sdt>
          <w:p w14:paraId="281B0CAD" w14:textId="77777777" w:rsidR="000659E7" w:rsidRPr="002A7D65" w:rsidRDefault="000659E7" w:rsidP="000659E7">
            <w:pPr>
              <w:widowControl w:val="0"/>
              <w:tabs>
                <w:tab w:val="left" w:pos="357"/>
                <w:tab w:val="left" w:pos="1440"/>
                <w:tab w:val="left" w:pos="1922"/>
                <w:tab w:val="left" w:pos="2398"/>
              </w:tabs>
              <w:suppressAutoHyphens/>
              <w:spacing w:line="240" w:lineRule="atLeast"/>
              <w:jc w:val="center"/>
              <w:rPr>
                <w:rFonts w:cs="Arial"/>
                <w:b/>
                <w:i/>
                <w:spacing w:val="-2"/>
                <w:highlight w:val="yellow"/>
              </w:rPr>
            </w:pPr>
            <w:r w:rsidRPr="00AA542F">
              <w:rPr>
                <w:rFonts w:cs="Arial"/>
                <w:iCs/>
                <w:noProof/>
                <w:color w:val="000000" w:themeColor="text1"/>
                <w:spacing w:val="-2"/>
                <w:sz w:val="16"/>
                <w:szCs w:val="16"/>
                <w:lang w:val="pt-BR"/>
              </w:rPr>
              <w:t>N° Cliente</w:t>
            </w:r>
          </w:p>
        </w:tc>
      </w:tr>
      <w:tr w:rsidR="000659E7" w:rsidRPr="00BA1B0C" w14:paraId="1F4E8B14" w14:textId="77777777" w:rsidTr="003D6641">
        <w:trPr>
          <w:cantSplit/>
          <w:trHeight w:val="398"/>
          <w:jc w:val="center"/>
        </w:trPr>
        <w:tc>
          <w:tcPr>
            <w:tcW w:w="1980" w:type="dxa"/>
            <w:gridSpan w:val="2"/>
            <w:vMerge/>
            <w:vAlign w:val="center"/>
          </w:tcPr>
          <w:p w14:paraId="1DB1C58D" w14:textId="77777777" w:rsidR="000659E7" w:rsidRPr="00BA1B0C" w:rsidRDefault="000659E7" w:rsidP="000659E7">
            <w:pPr>
              <w:tabs>
                <w:tab w:val="left" w:pos="357"/>
                <w:tab w:val="left" w:pos="1440"/>
                <w:tab w:val="left" w:pos="1922"/>
                <w:tab w:val="left" w:pos="2398"/>
              </w:tabs>
              <w:suppressAutoHyphens/>
              <w:jc w:val="center"/>
              <w:rPr>
                <w:rFonts w:cs="Arial"/>
                <w:b/>
                <w:i/>
                <w:noProof/>
                <w:spacing w:val="-3"/>
                <w:sz w:val="32"/>
                <w:szCs w:val="32"/>
              </w:rPr>
            </w:pPr>
          </w:p>
        </w:tc>
        <w:tc>
          <w:tcPr>
            <w:tcW w:w="3544" w:type="dxa"/>
            <w:vAlign w:val="center"/>
          </w:tcPr>
          <w:p w14:paraId="47F46A0B" w14:textId="77777777" w:rsidR="000659E7" w:rsidRPr="002A7D65" w:rsidRDefault="000659E7" w:rsidP="000659E7">
            <w:pPr>
              <w:widowControl w:val="0"/>
              <w:tabs>
                <w:tab w:val="left" w:pos="357"/>
                <w:tab w:val="left" w:pos="1440"/>
                <w:tab w:val="left" w:pos="1922"/>
                <w:tab w:val="left" w:pos="2398"/>
              </w:tabs>
              <w:suppressAutoHyphens/>
              <w:jc w:val="center"/>
              <w:rPr>
                <w:rFonts w:cs="Arial"/>
                <w:i/>
              </w:rPr>
            </w:pPr>
            <w:r w:rsidRPr="002A7D65">
              <w:rPr>
                <w:rFonts w:cs="Arial"/>
                <w:b/>
                <w:iCs/>
                <w:noProof/>
                <w:spacing w:val="-2"/>
                <w:sz w:val="12"/>
                <w:szCs w:val="20"/>
              </w:rPr>
              <w:t>Etapa Preinversional. Ingeniería No Apta Para Construcción</w:t>
            </w:r>
          </w:p>
        </w:tc>
        <w:tc>
          <w:tcPr>
            <w:tcW w:w="4394" w:type="dxa"/>
            <w:gridSpan w:val="4"/>
            <w:vAlign w:val="center"/>
          </w:tcPr>
          <w:p w14:paraId="06950E34" w14:textId="0D30851C" w:rsidR="000659E7" w:rsidRPr="002A7D65" w:rsidRDefault="000659E7" w:rsidP="000659E7">
            <w:pPr>
              <w:tabs>
                <w:tab w:val="left" w:pos="357"/>
                <w:tab w:val="left" w:pos="1440"/>
                <w:tab w:val="left" w:pos="1922"/>
                <w:tab w:val="left" w:pos="2398"/>
              </w:tabs>
              <w:suppressAutoHyphens/>
              <w:spacing w:line="240" w:lineRule="atLeast"/>
              <w:jc w:val="center"/>
              <w:rPr>
                <w:rFonts w:cs="Arial"/>
                <w:b/>
                <w:spacing w:val="-2"/>
                <w:highlight w:val="yellow"/>
              </w:rPr>
            </w:pPr>
            <w:r w:rsidRPr="002A7D65">
              <w:rPr>
                <w:rFonts w:cs="Arial"/>
                <w:b/>
                <w:bCs/>
                <w:sz w:val="16"/>
                <w:szCs w:val="16"/>
              </w:rPr>
              <w:t>Contrato Nº:</w:t>
            </w:r>
            <w:r w:rsidRPr="003D6641">
              <w:rPr>
                <w:rFonts w:cs="Arial"/>
                <w:b/>
                <w:bCs/>
                <w:color w:val="000000" w:themeColor="text1"/>
                <w:sz w:val="16"/>
                <w:szCs w:val="16"/>
              </w:rPr>
              <w:t xml:space="preserve"> </w:t>
            </w:r>
            <w:r w:rsidR="001D5339">
              <w:rPr>
                <w:rFonts w:eastAsia="Calibri" w:cs="Arial"/>
                <w:b/>
                <w:color w:val="000000" w:themeColor="text1"/>
                <w:sz w:val="16"/>
                <w:szCs w:val="16"/>
                <w:lang w:eastAsia="en-US"/>
              </w:rPr>
              <w:t>4600028777</w:t>
            </w:r>
          </w:p>
        </w:tc>
      </w:tr>
    </w:tbl>
    <w:p w14:paraId="233A3BDC" w14:textId="77777777" w:rsidR="00E30C61" w:rsidRDefault="00E30C61" w:rsidP="00E30C61">
      <w:pPr>
        <w:rPr>
          <w:rFonts w:eastAsiaTheme="majorEastAsia"/>
          <w:lang w:eastAsia="en-US"/>
        </w:rPr>
      </w:pPr>
    </w:p>
    <w:p w14:paraId="0C17263D" w14:textId="77777777" w:rsidR="00E30C61" w:rsidRDefault="00E30C61" w:rsidP="00E30C61">
      <w:pPr>
        <w:rPr>
          <w:rFonts w:eastAsiaTheme="majorEastAsia"/>
          <w:lang w:eastAsia="en-US"/>
        </w:rPr>
      </w:pPr>
    </w:p>
    <w:p w14:paraId="6F22B84A" w14:textId="77777777" w:rsidR="00E30C61" w:rsidRDefault="00E30C61" w:rsidP="00CF3F3B">
      <w:pPr>
        <w:pStyle w:val="DOCUMENTO"/>
        <w:jc w:val="left"/>
        <w:rPr>
          <w:rFonts w:ascii="Arial" w:eastAsiaTheme="majorEastAsia" w:hAnsi="Arial" w:cstheme="majorBidi"/>
          <w:color w:val="E36C0A" w:themeColor="accent6" w:themeShade="BF"/>
          <w:sz w:val="36"/>
          <w:szCs w:val="36"/>
          <w:lang w:eastAsia="en-US"/>
        </w:rPr>
        <w:sectPr w:rsidR="00E30C61" w:rsidSect="001A3CD8">
          <w:headerReference w:type="even" r:id="rId14"/>
          <w:headerReference w:type="default" r:id="rId15"/>
          <w:footerReference w:type="even" r:id="rId16"/>
          <w:footerReference w:type="default" r:id="rId17"/>
          <w:headerReference w:type="first" r:id="rId18"/>
          <w:footerReference w:type="first" r:id="rId19"/>
          <w:pgSz w:w="12242" w:h="15842" w:code="1"/>
          <w:pgMar w:top="1418" w:right="1418" w:bottom="1418" w:left="1701" w:header="851" w:footer="851" w:gutter="0"/>
          <w:pgNumType w:fmt="numberInDash" w:start="0" w:chapStyle="2"/>
          <w:cols w:space="720"/>
          <w:noEndnote/>
          <w:titlePg/>
          <w:docGrid w:linePitch="272"/>
        </w:sectPr>
      </w:pPr>
    </w:p>
    <w:p w14:paraId="2204EFB0" w14:textId="77777777" w:rsidR="00B4164A" w:rsidRDefault="00B4164A" w:rsidP="007C6629">
      <w:pPr>
        <w:rPr>
          <w:rFonts w:cs="Arial"/>
        </w:rPr>
      </w:pPr>
    </w:p>
    <w:bookmarkStart w:id="3" w:name="_Hlk200031414" w:displacedByCustomXml="next"/>
    <w:sdt>
      <w:sdtPr>
        <w:rPr>
          <w:rFonts w:ascii="Arial" w:eastAsia="Times New Roman" w:hAnsi="Arial" w:cs="Times New Roman"/>
          <w:b w:val="0"/>
          <w:bCs w:val="0"/>
          <w:color w:val="auto"/>
          <w:sz w:val="20"/>
          <w:szCs w:val="22"/>
          <w:lang w:val="es-ES" w:eastAsia="es-ES"/>
        </w:rPr>
        <w:id w:val="-1921170126"/>
        <w:docPartObj>
          <w:docPartGallery w:val="Table of Contents"/>
          <w:docPartUnique/>
        </w:docPartObj>
      </w:sdtPr>
      <w:sdtContent>
        <w:p w14:paraId="326BEFB5" w14:textId="77777777" w:rsidR="00042490" w:rsidRPr="00042490" w:rsidRDefault="00042490" w:rsidP="00042490">
          <w:pPr>
            <w:pStyle w:val="TtuloTDC"/>
            <w:jc w:val="center"/>
            <w:rPr>
              <w:rFonts w:ascii="Arial" w:hAnsi="Arial" w:cs="Arial"/>
              <w:color w:val="auto"/>
              <w:sz w:val="24"/>
              <w:szCs w:val="24"/>
            </w:rPr>
          </w:pPr>
          <w:r w:rsidRPr="00042490">
            <w:rPr>
              <w:rFonts w:ascii="Arial" w:hAnsi="Arial" w:cs="Arial"/>
              <w:color w:val="auto"/>
              <w:sz w:val="24"/>
              <w:szCs w:val="24"/>
              <w:lang w:val="es-ES"/>
            </w:rPr>
            <w:t>ÍNDICE</w:t>
          </w:r>
        </w:p>
        <w:p w14:paraId="71D7B224" w14:textId="77777777" w:rsidR="000659E7" w:rsidRDefault="00C53883">
          <w:pPr>
            <w:pStyle w:val="TDC1"/>
            <w:rPr>
              <w:rFonts w:asciiTheme="minorHAnsi" w:eastAsiaTheme="minorEastAsia" w:hAnsiTheme="minorHAnsi" w:cstheme="minorBidi"/>
              <w:b w:val="0"/>
              <w:caps w:val="0"/>
              <w:kern w:val="2"/>
              <w:sz w:val="24"/>
              <w:szCs w:val="24"/>
              <w:lang w:eastAsia="es-CL"/>
              <w14:ligatures w14:val="standardContextual"/>
            </w:rPr>
          </w:pPr>
          <w:r>
            <w:fldChar w:fldCharType="begin"/>
          </w:r>
          <w:r>
            <w:instrText xml:space="preserve"> TOC \o "1-4" \h \z \u </w:instrText>
          </w:r>
          <w:r>
            <w:fldChar w:fldCharType="separate"/>
          </w:r>
          <w:hyperlink w:anchor="_Toc201561400" w:history="1">
            <w:r w:rsidR="000659E7" w:rsidRPr="00DB2A5F">
              <w:rPr>
                <w:rStyle w:val="Hipervnculo"/>
              </w:rPr>
              <w:t>1</w:t>
            </w:r>
            <w:r w:rsidR="000659E7">
              <w:rPr>
                <w:rFonts w:asciiTheme="minorHAnsi" w:eastAsiaTheme="minorEastAsia" w:hAnsiTheme="minorHAnsi" w:cstheme="minorBidi"/>
                <w:b w:val="0"/>
                <w:caps w:val="0"/>
                <w:kern w:val="2"/>
                <w:sz w:val="24"/>
                <w:szCs w:val="24"/>
                <w:lang w:eastAsia="es-CL"/>
                <w14:ligatures w14:val="standardContextual"/>
              </w:rPr>
              <w:tab/>
            </w:r>
            <w:r w:rsidR="000659E7" w:rsidRPr="00DB2A5F">
              <w:rPr>
                <w:rStyle w:val="Hipervnculo"/>
              </w:rPr>
              <w:t>INTRODUCCIÓN</w:t>
            </w:r>
            <w:r w:rsidR="000659E7">
              <w:rPr>
                <w:webHidden/>
              </w:rPr>
              <w:tab/>
            </w:r>
            <w:r w:rsidR="000659E7">
              <w:rPr>
                <w:webHidden/>
              </w:rPr>
              <w:fldChar w:fldCharType="begin"/>
            </w:r>
            <w:r w:rsidR="000659E7">
              <w:rPr>
                <w:webHidden/>
              </w:rPr>
              <w:instrText xml:space="preserve"> PAGEREF _Toc201561400 \h </w:instrText>
            </w:r>
            <w:r w:rsidR="000659E7">
              <w:rPr>
                <w:webHidden/>
              </w:rPr>
            </w:r>
            <w:r w:rsidR="000659E7">
              <w:rPr>
                <w:webHidden/>
              </w:rPr>
              <w:fldChar w:fldCharType="separate"/>
            </w:r>
            <w:r w:rsidR="000659E7">
              <w:rPr>
                <w:webHidden/>
              </w:rPr>
              <w:t>2</w:t>
            </w:r>
            <w:r w:rsidR="000659E7">
              <w:rPr>
                <w:webHidden/>
              </w:rPr>
              <w:fldChar w:fldCharType="end"/>
            </w:r>
          </w:hyperlink>
        </w:p>
        <w:p w14:paraId="7ADA028A"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1" w:history="1">
            <w:r w:rsidRPr="00DB2A5F">
              <w:rPr>
                <w:rStyle w:val="Hipervnculo"/>
                <w:lang w:eastAsia="en-US"/>
              </w:rPr>
              <w:t>2</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ALCANCE DEL DOCUMENTO</w:t>
            </w:r>
            <w:r>
              <w:rPr>
                <w:webHidden/>
              </w:rPr>
              <w:tab/>
            </w:r>
            <w:r>
              <w:rPr>
                <w:webHidden/>
              </w:rPr>
              <w:fldChar w:fldCharType="begin"/>
            </w:r>
            <w:r>
              <w:rPr>
                <w:webHidden/>
              </w:rPr>
              <w:instrText xml:space="preserve"> PAGEREF _Toc201561401 \h </w:instrText>
            </w:r>
            <w:r>
              <w:rPr>
                <w:webHidden/>
              </w:rPr>
            </w:r>
            <w:r>
              <w:rPr>
                <w:webHidden/>
              </w:rPr>
              <w:fldChar w:fldCharType="separate"/>
            </w:r>
            <w:r>
              <w:rPr>
                <w:webHidden/>
              </w:rPr>
              <w:t>4</w:t>
            </w:r>
            <w:r>
              <w:rPr>
                <w:webHidden/>
              </w:rPr>
              <w:fldChar w:fldCharType="end"/>
            </w:r>
          </w:hyperlink>
        </w:p>
        <w:p w14:paraId="18A064E4"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2" w:history="1">
            <w:r w:rsidRPr="00DB2A5F">
              <w:rPr>
                <w:rStyle w:val="Hipervnculo"/>
                <w:lang w:eastAsia="en-US"/>
              </w:rPr>
              <w:t>3</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TABLAS</w:t>
            </w:r>
            <w:r>
              <w:rPr>
                <w:webHidden/>
              </w:rPr>
              <w:tab/>
            </w:r>
            <w:r>
              <w:rPr>
                <w:webHidden/>
              </w:rPr>
              <w:fldChar w:fldCharType="begin"/>
            </w:r>
            <w:r>
              <w:rPr>
                <w:webHidden/>
              </w:rPr>
              <w:instrText xml:space="preserve"> PAGEREF _Toc201561402 \h </w:instrText>
            </w:r>
            <w:r>
              <w:rPr>
                <w:webHidden/>
              </w:rPr>
            </w:r>
            <w:r>
              <w:rPr>
                <w:webHidden/>
              </w:rPr>
              <w:fldChar w:fldCharType="separate"/>
            </w:r>
            <w:r>
              <w:rPr>
                <w:webHidden/>
              </w:rPr>
              <w:t>4</w:t>
            </w:r>
            <w:r>
              <w:rPr>
                <w:webHidden/>
              </w:rPr>
              <w:fldChar w:fldCharType="end"/>
            </w:r>
          </w:hyperlink>
        </w:p>
        <w:p w14:paraId="5C4B42F0" w14:textId="77777777" w:rsidR="000659E7" w:rsidRDefault="000659E7">
          <w:pPr>
            <w:pStyle w:val="TDC2"/>
            <w:rPr>
              <w:rFonts w:asciiTheme="minorHAnsi" w:eastAsiaTheme="minorEastAsia" w:hAnsiTheme="minorHAnsi" w:cstheme="minorBidi"/>
              <w:b w:val="0"/>
              <w:kern w:val="2"/>
              <w:sz w:val="24"/>
              <w:szCs w:val="24"/>
              <w:lang w:eastAsia="es-CL"/>
              <w14:ligatures w14:val="standardContextual"/>
            </w:rPr>
          </w:pPr>
          <w:hyperlink w:anchor="_Toc201561403" w:history="1">
            <w:r w:rsidRPr="00DB2A5F">
              <w:rPr>
                <w:rStyle w:val="Hipervnculo"/>
                <w:lang w:eastAsia="en-US"/>
              </w:rPr>
              <w:t>3.1</w:t>
            </w:r>
            <w:r>
              <w:rPr>
                <w:rFonts w:asciiTheme="minorHAnsi" w:eastAsiaTheme="minorEastAsia" w:hAnsiTheme="minorHAnsi" w:cstheme="minorBidi"/>
                <w:b w:val="0"/>
                <w:kern w:val="2"/>
                <w:sz w:val="24"/>
                <w:szCs w:val="24"/>
                <w:lang w:eastAsia="es-CL"/>
                <w14:ligatures w14:val="standardContextual"/>
              </w:rPr>
              <w:tab/>
            </w:r>
            <w:r w:rsidRPr="00DB2A5F">
              <w:rPr>
                <w:rStyle w:val="Hipervnculo"/>
                <w:lang w:eastAsia="en-US"/>
              </w:rPr>
              <w:t>TITULO 2</w:t>
            </w:r>
            <w:r>
              <w:rPr>
                <w:webHidden/>
              </w:rPr>
              <w:tab/>
            </w:r>
            <w:r>
              <w:rPr>
                <w:webHidden/>
              </w:rPr>
              <w:fldChar w:fldCharType="begin"/>
            </w:r>
            <w:r>
              <w:rPr>
                <w:webHidden/>
              </w:rPr>
              <w:instrText xml:space="preserve"> PAGEREF _Toc201561403 \h </w:instrText>
            </w:r>
            <w:r>
              <w:rPr>
                <w:webHidden/>
              </w:rPr>
            </w:r>
            <w:r>
              <w:rPr>
                <w:webHidden/>
              </w:rPr>
              <w:fldChar w:fldCharType="separate"/>
            </w:r>
            <w:r>
              <w:rPr>
                <w:webHidden/>
              </w:rPr>
              <w:t>4</w:t>
            </w:r>
            <w:r>
              <w:rPr>
                <w:webHidden/>
              </w:rPr>
              <w:fldChar w:fldCharType="end"/>
            </w:r>
          </w:hyperlink>
        </w:p>
        <w:p w14:paraId="4E53CF4C" w14:textId="77777777" w:rsidR="000659E7" w:rsidRDefault="000659E7">
          <w:pPr>
            <w:pStyle w:val="TDC3"/>
            <w:rPr>
              <w:rFonts w:asciiTheme="minorHAnsi" w:eastAsiaTheme="minorEastAsia" w:hAnsiTheme="minorHAnsi" w:cstheme="minorBidi"/>
              <w:kern w:val="2"/>
              <w:sz w:val="24"/>
              <w:szCs w:val="24"/>
              <w:lang w:eastAsia="es-CL"/>
              <w14:ligatures w14:val="standardContextual"/>
            </w:rPr>
          </w:pPr>
          <w:hyperlink w:anchor="_Toc201561404" w:history="1">
            <w:r w:rsidRPr="00DB2A5F">
              <w:rPr>
                <w:rStyle w:val="Hipervnculo"/>
                <w:lang w:eastAsia="en-US"/>
              </w:rPr>
              <w:t>3.1.1</w:t>
            </w:r>
            <w:r>
              <w:rPr>
                <w:rFonts w:asciiTheme="minorHAnsi" w:eastAsiaTheme="minorEastAsia" w:hAnsiTheme="minorHAnsi" w:cstheme="minorBidi"/>
                <w:kern w:val="2"/>
                <w:sz w:val="24"/>
                <w:szCs w:val="24"/>
                <w:lang w:eastAsia="es-CL"/>
                <w14:ligatures w14:val="standardContextual"/>
              </w:rPr>
              <w:tab/>
            </w:r>
            <w:r w:rsidRPr="00DB2A5F">
              <w:rPr>
                <w:rStyle w:val="Hipervnculo"/>
                <w:lang w:eastAsia="en-US"/>
              </w:rPr>
              <w:t>TITULO 3</w:t>
            </w:r>
            <w:r>
              <w:rPr>
                <w:webHidden/>
              </w:rPr>
              <w:tab/>
            </w:r>
            <w:r>
              <w:rPr>
                <w:webHidden/>
              </w:rPr>
              <w:fldChar w:fldCharType="begin"/>
            </w:r>
            <w:r>
              <w:rPr>
                <w:webHidden/>
              </w:rPr>
              <w:instrText xml:space="preserve"> PAGEREF _Toc201561404 \h </w:instrText>
            </w:r>
            <w:r>
              <w:rPr>
                <w:webHidden/>
              </w:rPr>
            </w:r>
            <w:r>
              <w:rPr>
                <w:webHidden/>
              </w:rPr>
              <w:fldChar w:fldCharType="separate"/>
            </w:r>
            <w:r>
              <w:rPr>
                <w:webHidden/>
              </w:rPr>
              <w:t>4</w:t>
            </w:r>
            <w:r>
              <w:rPr>
                <w:webHidden/>
              </w:rPr>
              <w:fldChar w:fldCharType="end"/>
            </w:r>
          </w:hyperlink>
        </w:p>
        <w:p w14:paraId="004475D9" w14:textId="77777777" w:rsidR="000659E7" w:rsidRDefault="000659E7">
          <w:pPr>
            <w:pStyle w:val="TDC4"/>
            <w:rPr>
              <w:rFonts w:asciiTheme="minorHAnsi" w:eastAsiaTheme="minorEastAsia" w:hAnsiTheme="minorHAnsi" w:cstheme="minorBidi"/>
              <w:kern w:val="2"/>
              <w:sz w:val="24"/>
              <w:szCs w:val="24"/>
              <w:lang w:val="es-CL" w:eastAsia="es-CL"/>
              <w14:ligatures w14:val="standardContextual"/>
            </w:rPr>
          </w:pPr>
          <w:hyperlink w:anchor="_Toc201561405" w:history="1">
            <w:r w:rsidRPr="00DB2A5F">
              <w:rPr>
                <w:rStyle w:val="Hipervnculo"/>
                <w:lang w:eastAsia="en-US"/>
              </w:rPr>
              <w:t>3.1.1.1</w:t>
            </w:r>
            <w:r>
              <w:rPr>
                <w:rFonts w:asciiTheme="minorHAnsi" w:eastAsiaTheme="minorEastAsia" w:hAnsiTheme="minorHAnsi" w:cstheme="minorBidi"/>
                <w:kern w:val="2"/>
                <w:sz w:val="24"/>
                <w:szCs w:val="24"/>
                <w:lang w:val="es-CL" w:eastAsia="es-CL"/>
                <w14:ligatures w14:val="standardContextual"/>
              </w:rPr>
              <w:tab/>
            </w:r>
            <w:r w:rsidRPr="00DB2A5F">
              <w:rPr>
                <w:rStyle w:val="Hipervnculo"/>
                <w:lang w:eastAsia="en-US"/>
              </w:rPr>
              <w:t>TITULO 4</w:t>
            </w:r>
            <w:r>
              <w:rPr>
                <w:webHidden/>
              </w:rPr>
              <w:tab/>
            </w:r>
            <w:r>
              <w:rPr>
                <w:webHidden/>
              </w:rPr>
              <w:fldChar w:fldCharType="begin"/>
            </w:r>
            <w:r>
              <w:rPr>
                <w:webHidden/>
              </w:rPr>
              <w:instrText xml:space="preserve"> PAGEREF _Toc201561405 \h </w:instrText>
            </w:r>
            <w:r>
              <w:rPr>
                <w:webHidden/>
              </w:rPr>
            </w:r>
            <w:r>
              <w:rPr>
                <w:webHidden/>
              </w:rPr>
              <w:fldChar w:fldCharType="separate"/>
            </w:r>
            <w:r>
              <w:rPr>
                <w:webHidden/>
              </w:rPr>
              <w:t>4</w:t>
            </w:r>
            <w:r>
              <w:rPr>
                <w:webHidden/>
              </w:rPr>
              <w:fldChar w:fldCharType="end"/>
            </w:r>
          </w:hyperlink>
        </w:p>
        <w:p w14:paraId="5D69B423"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6" w:history="1">
            <w:r w:rsidRPr="00DB2A5F">
              <w:rPr>
                <w:rStyle w:val="Hipervnculo"/>
                <w:lang w:eastAsia="en-US"/>
              </w:rPr>
              <w:t>4</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ANEXOS</w:t>
            </w:r>
            <w:r>
              <w:rPr>
                <w:webHidden/>
              </w:rPr>
              <w:tab/>
            </w:r>
            <w:r>
              <w:rPr>
                <w:webHidden/>
              </w:rPr>
              <w:fldChar w:fldCharType="begin"/>
            </w:r>
            <w:r>
              <w:rPr>
                <w:webHidden/>
              </w:rPr>
              <w:instrText xml:space="preserve"> PAGEREF _Toc201561406 \h </w:instrText>
            </w:r>
            <w:r>
              <w:rPr>
                <w:webHidden/>
              </w:rPr>
            </w:r>
            <w:r>
              <w:rPr>
                <w:webHidden/>
              </w:rPr>
              <w:fldChar w:fldCharType="separate"/>
            </w:r>
            <w:r>
              <w:rPr>
                <w:webHidden/>
              </w:rPr>
              <w:t>4</w:t>
            </w:r>
            <w:r>
              <w:rPr>
                <w:webHidden/>
              </w:rPr>
              <w:fldChar w:fldCharType="end"/>
            </w:r>
          </w:hyperlink>
        </w:p>
        <w:p w14:paraId="3B30864C" w14:textId="77777777" w:rsidR="00AB5E3C" w:rsidRPr="00C53883" w:rsidRDefault="00C53883" w:rsidP="00AB5E3C">
          <w:pPr>
            <w:rPr>
              <w:b/>
              <w:caps/>
              <w:noProof/>
              <w:sz w:val="22"/>
            </w:rPr>
          </w:pPr>
          <w:r>
            <w:rPr>
              <w:noProof/>
              <w:sz w:val="22"/>
            </w:rPr>
            <w:fldChar w:fldCharType="end"/>
          </w:r>
        </w:p>
      </w:sdtContent>
    </w:sdt>
    <w:bookmarkEnd w:id="3" w:displacedByCustomXml="prev"/>
    <w:p w14:paraId="4F9CE2D5" w14:textId="77777777" w:rsidR="00AB5E3C" w:rsidRDefault="00AB5E3C" w:rsidP="00AB5E3C">
      <w:pPr>
        <w:tabs>
          <w:tab w:val="left" w:pos="5835"/>
        </w:tabs>
        <w:rPr>
          <w:rFonts w:cs="Arial"/>
        </w:rPr>
      </w:pPr>
      <w:r>
        <w:rPr>
          <w:rFonts w:cs="Arial"/>
        </w:rPr>
        <w:tab/>
      </w:r>
    </w:p>
    <w:p w14:paraId="50B6DB52" w14:textId="77777777" w:rsidR="00095D8A" w:rsidRDefault="00095D8A" w:rsidP="00AB5E3C">
      <w:pPr>
        <w:tabs>
          <w:tab w:val="left" w:pos="5835"/>
        </w:tabs>
        <w:rPr>
          <w:rFonts w:cs="Arial"/>
        </w:rPr>
      </w:pPr>
    </w:p>
    <w:p w14:paraId="1208BFBE" w14:textId="77777777" w:rsidR="00095D8A" w:rsidRDefault="00095D8A" w:rsidP="00AB5E3C">
      <w:pPr>
        <w:tabs>
          <w:tab w:val="left" w:pos="5835"/>
        </w:tabs>
        <w:rPr>
          <w:rFonts w:cs="Arial"/>
        </w:rPr>
      </w:pPr>
    </w:p>
    <w:p w14:paraId="74B0A586" w14:textId="77777777" w:rsidR="00095D8A" w:rsidRDefault="00095D8A" w:rsidP="00AB5E3C">
      <w:pPr>
        <w:tabs>
          <w:tab w:val="left" w:pos="5835"/>
        </w:tabs>
        <w:rPr>
          <w:rFonts w:cs="Arial"/>
        </w:rPr>
      </w:pPr>
    </w:p>
    <w:p w14:paraId="37CB0D27" w14:textId="77777777" w:rsidR="00095D8A" w:rsidRDefault="00095D8A" w:rsidP="00AB5E3C">
      <w:pPr>
        <w:tabs>
          <w:tab w:val="left" w:pos="5835"/>
        </w:tabs>
        <w:rPr>
          <w:rFonts w:cs="Arial"/>
        </w:rPr>
      </w:pPr>
    </w:p>
    <w:p w14:paraId="03C4543C" w14:textId="77777777" w:rsidR="00095D8A" w:rsidRDefault="00095D8A" w:rsidP="00AB5E3C">
      <w:pPr>
        <w:tabs>
          <w:tab w:val="left" w:pos="5835"/>
        </w:tabs>
        <w:rPr>
          <w:rFonts w:cs="Arial"/>
        </w:rPr>
      </w:pPr>
    </w:p>
    <w:p w14:paraId="1DE024B7" w14:textId="77777777" w:rsidR="00095D8A" w:rsidRDefault="00095D8A" w:rsidP="00AB5E3C">
      <w:pPr>
        <w:tabs>
          <w:tab w:val="left" w:pos="5835"/>
        </w:tabs>
        <w:rPr>
          <w:rFonts w:cs="Arial"/>
        </w:rPr>
      </w:pPr>
    </w:p>
    <w:p w14:paraId="3AED4CAF" w14:textId="77777777" w:rsidR="00095D8A" w:rsidRDefault="00095D8A" w:rsidP="00AB5E3C">
      <w:pPr>
        <w:tabs>
          <w:tab w:val="left" w:pos="5835"/>
        </w:tabs>
        <w:rPr>
          <w:rFonts w:cs="Arial"/>
        </w:rPr>
      </w:pPr>
    </w:p>
    <w:p w14:paraId="3CA3A500" w14:textId="77777777" w:rsidR="00095D8A" w:rsidRDefault="00095D8A" w:rsidP="00AB5E3C">
      <w:pPr>
        <w:tabs>
          <w:tab w:val="left" w:pos="5835"/>
        </w:tabs>
        <w:rPr>
          <w:rFonts w:cs="Arial"/>
        </w:rPr>
      </w:pPr>
    </w:p>
    <w:p w14:paraId="6CFDB927" w14:textId="77777777" w:rsidR="00095D8A" w:rsidRDefault="00095D8A" w:rsidP="00AB5E3C">
      <w:pPr>
        <w:tabs>
          <w:tab w:val="left" w:pos="5835"/>
        </w:tabs>
        <w:rPr>
          <w:rFonts w:cs="Arial"/>
        </w:rPr>
      </w:pPr>
    </w:p>
    <w:p w14:paraId="5CB50A4C" w14:textId="77777777" w:rsidR="00095D8A" w:rsidRDefault="00095D8A" w:rsidP="00AB5E3C">
      <w:pPr>
        <w:tabs>
          <w:tab w:val="left" w:pos="5835"/>
        </w:tabs>
        <w:rPr>
          <w:rFonts w:cs="Arial"/>
        </w:rPr>
      </w:pPr>
    </w:p>
    <w:p w14:paraId="2858ECA3" w14:textId="77777777" w:rsidR="00095D8A" w:rsidRDefault="00095D8A" w:rsidP="00AB5E3C">
      <w:pPr>
        <w:tabs>
          <w:tab w:val="left" w:pos="5835"/>
        </w:tabs>
        <w:rPr>
          <w:rFonts w:cs="Arial"/>
        </w:rPr>
      </w:pPr>
    </w:p>
    <w:p w14:paraId="767AF9AF" w14:textId="77777777" w:rsidR="00095D8A" w:rsidRDefault="00095D8A" w:rsidP="00AB5E3C">
      <w:pPr>
        <w:tabs>
          <w:tab w:val="left" w:pos="5835"/>
        </w:tabs>
        <w:rPr>
          <w:rFonts w:cs="Arial"/>
        </w:rPr>
      </w:pPr>
    </w:p>
    <w:p w14:paraId="66C9B1EC" w14:textId="77777777" w:rsidR="00095D8A" w:rsidRDefault="00095D8A" w:rsidP="00AB5E3C">
      <w:pPr>
        <w:tabs>
          <w:tab w:val="left" w:pos="5835"/>
        </w:tabs>
        <w:rPr>
          <w:rFonts w:cs="Arial"/>
        </w:rPr>
      </w:pPr>
    </w:p>
    <w:p w14:paraId="62BB949B" w14:textId="77777777" w:rsidR="00095D8A" w:rsidRDefault="00095D8A" w:rsidP="00AB5E3C">
      <w:pPr>
        <w:tabs>
          <w:tab w:val="left" w:pos="5835"/>
        </w:tabs>
        <w:rPr>
          <w:rFonts w:cs="Arial"/>
        </w:rPr>
      </w:pPr>
    </w:p>
    <w:p w14:paraId="5140F166" w14:textId="77777777" w:rsidR="00095D8A" w:rsidRDefault="00095D8A" w:rsidP="00AB5E3C">
      <w:pPr>
        <w:tabs>
          <w:tab w:val="left" w:pos="5835"/>
        </w:tabs>
        <w:rPr>
          <w:rFonts w:cs="Arial"/>
        </w:rPr>
      </w:pPr>
    </w:p>
    <w:p w14:paraId="4379AFE5" w14:textId="77777777" w:rsidR="00095D8A" w:rsidRDefault="00095D8A" w:rsidP="00AB5E3C">
      <w:pPr>
        <w:tabs>
          <w:tab w:val="left" w:pos="5835"/>
        </w:tabs>
        <w:rPr>
          <w:rFonts w:cs="Arial"/>
        </w:rPr>
      </w:pPr>
    </w:p>
    <w:p w14:paraId="2E5DB5DD" w14:textId="77777777" w:rsidR="00095D8A" w:rsidRDefault="00095D8A" w:rsidP="00AB5E3C">
      <w:pPr>
        <w:tabs>
          <w:tab w:val="left" w:pos="5835"/>
        </w:tabs>
        <w:rPr>
          <w:rFonts w:cs="Arial"/>
        </w:rPr>
      </w:pPr>
    </w:p>
    <w:p w14:paraId="5C16B8AC" w14:textId="77777777" w:rsidR="00095D8A" w:rsidRDefault="00095D8A" w:rsidP="00AB5E3C">
      <w:pPr>
        <w:tabs>
          <w:tab w:val="left" w:pos="5835"/>
        </w:tabs>
        <w:rPr>
          <w:rFonts w:cs="Arial"/>
        </w:rPr>
      </w:pPr>
    </w:p>
    <w:p w14:paraId="6EB79312" w14:textId="77777777" w:rsidR="00095D8A" w:rsidRDefault="00095D8A" w:rsidP="00AB5E3C">
      <w:pPr>
        <w:tabs>
          <w:tab w:val="left" w:pos="5835"/>
        </w:tabs>
        <w:rPr>
          <w:rFonts w:cs="Arial"/>
        </w:rPr>
      </w:pPr>
    </w:p>
    <w:p w14:paraId="13920BA8" w14:textId="77777777" w:rsidR="00095D8A" w:rsidRDefault="00095D8A" w:rsidP="00AB5E3C">
      <w:pPr>
        <w:tabs>
          <w:tab w:val="left" w:pos="5835"/>
        </w:tabs>
        <w:rPr>
          <w:rFonts w:cs="Arial"/>
        </w:rPr>
      </w:pPr>
    </w:p>
    <w:p w14:paraId="64D5F815" w14:textId="77777777" w:rsidR="00095D8A" w:rsidRDefault="00095D8A" w:rsidP="00AB5E3C">
      <w:pPr>
        <w:tabs>
          <w:tab w:val="left" w:pos="5835"/>
        </w:tabs>
        <w:rPr>
          <w:rFonts w:cs="Arial"/>
        </w:rPr>
      </w:pPr>
    </w:p>
    <w:p w14:paraId="7F9B257A" w14:textId="77777777" w:rsidR="00095D8A" w:rsidRDefault="00095D8A" w:rsidP="00AB5E3C">
      <w:pPr>
        <w:tabs>
          <w:tab w:val="left" w:pos="5835"/>
        </w:tabs>
        <w:rPr>
          <w:rFonts w:cs="Arial"/>
        </w:rPr>
      </w:pPr>
    </w:p>
    <w:p w14:paraId="7DF9B014" w14:textId="77777777" w:rsidR="00095D8A" w:rsidRDefault="00095D8A" w:rsidP="00AB5E3C">
      <w:pPr>
        <w:tabs>
          <w:tab w:val="left" w:pos="5835"/>
        </w:tabs>
        <w:rPr>
          <w:rFonts w:cs="Arial"/>
        </w:rPr>
      </w:pPr>
    </w:p>
    <w:p w14:paraId="6EE4EBB8" w14:textId="77777777" w:rsidR="00095D8A" w:rsidRDefault="00095D8A" w:rsidP="00AB5E3C">
      <w:pPr>
        <w:tabs>
          <w:tab w:val="left" w:pos="5835"/>
        </w:tabs>
        <w:rPr>
          <w:rFonts w:cs="Arial"/>
        </w:rPr>
      </w:pPr>
    </w:p>
    <w:p w14:paraId="5F33E6CE" w14:textId="77777777" w:rsidR="00095D8A" w:rsidRDefault="00095D8A" w:rsidP="00AB5E3C">
      <w:pPr>
        <w:tabs>
          <w:tab w:val="left" w:pos="5835"/>
        </w:tabs>
        <w:rPr>
          <w:rFonts w:cs="Arial"/>
        </w:rPr>
      </w:pPr>
    </w:p>
    <w:p w14:paraId="652A5B81" w14:textId="77777777" w:rsidR="00095D8A" w:rsidRDefault="00095D8A" w:rsidP="00AB5E3C">
      <w:pPr>
        <w:tabs>
          <w:tab w:val="left" w:pos="5835"/>
        </w:tabs>
        <w:rPr>
          <w:rFonts w:cs="Arial"/>
        </w:rPr>
      </w:pPr>
    </w:p>
    <w:p w14:paraId="25054892" w14:textId="77777777" w:rsidR="00095D8A" w:rsidRDefault="00095D8A" w:rsidP="00AB5E3C">
      <w:pPr>
        <w:tabs>
          <w:tab w:val="left" w:pos="5835"/>
        </w:tabs>
        <w:rPr>
          <w:rFonts w:cs="Arial"/>
        </w:rPr>
      </w:pPr>
    </w:p>
    <w:p w14:paraId="56BDC14F" w14:textId="77777777" w:rsidR="00095D8A" w:rsidRDefault="00095D8A" w:rsidP="00AB5E3C">
      <w:pPr>
        <w:tabs>
          <w:tab w:val="left" w:pos="5835"/>
        </w:tabs>
        <w:rPr>
          <w:rFonts w:cs="Arial"/>
        </w:rPr>
      </w:pPr>
    </w:p>
    <w:p w14:paraId="48ADDD59" w14:textId="77777777" w:rsidR="00095D8A" w:rsidRDefault="00095D8A" w:rsidP="00AB5E3C">
      <w:pPr>
        <w:tabs>
          <w:tab w:val="left" w:pos="5835"/>
        </w:tabs>
        <w:rPr>
          <w:rFonts w:cs="Arial"/>
        </w:rPr>
      </w:pPr>
    </w:p>
    <w:p w14:paraId="51117D84" w14:textId="77777777" w:rsidR="00095D8A" w:rsidRDefault="00095D8A" w:rsidP="00AB5E3C">
      <w:pPr>
        <w:tabs>
          <w:tab w:val="left" w:pos="5835"/>
        </w:tabs>
        <w:rPr>
          <w:rFonts w:cs="Arial"/>
        </w:rPr>
      </w:pPr>
    </w:p>
    <w:p w14:paraId="27091728" w14:textId="77777777" w:rsidR="00095D8A" w:rsidRDefault="00095D8A" w:rsidP="00AB5E3C">
      <w:pPr>
        <w:tabs>
          <w:tab w:val="left" w:pos="5835"/>
        </w:tabs>
        <w:rPr>
          <w:rFonts w:cs="Arial"/>
        </w:rPr>
      </w:pPr>
    </w:p>
    <w:p w14:paraId="22CA2A15" w14:textId="77777777" w:rsidR="00095D8A" w:rsidRDefault="00095D8A" w:rsidP="00AB5E3C">
      <w:pPr>
        <w:tabs>
          <w:tab w:val="left" w:pos="5835"/>
        </w:tabs>
        <w:rPr>
          <w:rFonts w:cs="Arial"/>
        </w:rPr>
      </w:pPr>
    </w:p>
    <w:p w14:paraId="40BD2538" w14:textId="77777777" w:rsidR="00095D8A" w:rsidRDefault="00095D8A" w:rsidP="00AB5E3C">
      <w:pPr>
        <w:tabs>
          <w:tab w:val="left" w:pos="5835"/>
        </w:tabs>
        <w:rPr>
          <w:rFonts w:cs="Arial"/>
        </w:rPr>
      </w:pPr>
    </w:p>
    <w:p w14:paraId="3349BB06" w14:textId="77777777" w:rsidR="00095D8A" w:rsidRDefault="00095D8A" w:rsidP="00AB5E3C">
      <w:pPr>
        <w:tabs>
          <w:tab w:val="left" w:pos="5835"/>
        </w:tabs>
        <w:rPr>
          <w:rFonts w:cs="Arial"/>
        </w:rPr>
      </w:pPr>
    </w:p>
    <w:p w14:paraId="2E989B50" w14:textId="77777777" w:rsidR="00095D8A" w:rsidRDefault="00095D8A" w:rsidP="00AB5E3C">
      <w:pPr>
        <w:tabs>
          <w:tab w:val="left" w:pos="5835"/>
        </w:tabs>
        <w:rPr>
          <w:rFonts w:cs="Arial"/>
        </w:rPr>
      </w:pPr>
    </w:p>
    <w:p w14:paraId="2F8B2681" w14:textId="77777777" w:rsidR="00095D8A" w:rsidRDefault="00095D8A" w:rsidP="00AB5E3C">
      <w:pPr>
        <w:tabs>
          <w:tab w:val="left" w:pos="5835"/>
        </w:tabs>
        <w:rPr>
          <w:rFonts w:cs="Arial"/>
        </w:rPr>
      </w:pPr>
    </w:p>
    <w:p w14:paraId="0850DF8F" w14:textId="77777777" w:rsidR="00095D8A" w:rsidRDefault="00095D8A" w:rsidP="00AB5E3C">
      <w:pPr>
        <w:tabs>
          <w:tab w:val="left" w:pos="5835"/>
        </w:tabs>
        <w:rPr>
          <w:rFonts w:cs="Arial"/>
        </w:rPr>
      </w:pPr>
    </w:p>
    <w:p w14:paraId="219D295F" w14:textId="77777777" w:rsidR="00042490" w:rsidRDefault="00042490" w:rsidP="00042490">
      <w:pPr>
        <w:pStyle w:val="Ttulo1"/>
      </w:pPr>
      <w:bookmarkStart w:id="4" w:name="_Toc201561400"/>
      <w:r>
        <w:t>INTRODUCCIÓN</w:t>
      </w:r>
      <w:bookmarkEnd w:id="4"/>
    </w:p>
    <w:p w14:paraId="2548F2BC" w14:textId="77777777" w:rsidR="00095D8A" w:rsidRDefault="00095D8A" w:rsidP="00AB5E3C">
      <w:pPr>
        <w:tabs>
          <w:tab w:val="left" w:pos="5835"/>
        </w:tabs>
        <w:rPr>
          <w:rFonts w:cs="Arial"/>
        </w:rPr>
      </w:pPr>
    </w:p>
    <w:p w14:paraId="7A94EC3D" w14:textId="77777777" w:rsidR="002D325C" w:rsidRDefault="002D325C" w:rsidP="00B76CF9">
      <w:pPr>
        <w:tabs>
          <w:tab w:val="left" w:pos="5835"/>
        </w:tabs>
        <w:spacing w:line="360" w:lineRule="auto"/>
      </w:pPr>
      <w:r>
        <w:t>Actualmente, la División Gabriela Mistral tiene en operación la Fase VIII del botadero de ripios, y está desarrollando la ingeniería de detalles y construcción de la Fase IX, la que se ubicará sobre el botadero, abarcando progresivamente las áreas de las fases anteriores hasta la Fase VIII. La Fase IX no será lixiviada, y tiene una capacidad estimada hasta el año 2030.</w:t>
      </w:r>
    </w:p>
    <w:p w14:paraId="3E37C71D" w14:textId="77777777" w:rsidR="002D325C" w:rsidRDefault="002D325C" w:rsidP="00B76CF9">
      <w:pPr>
        <w:tabs>
          <w:tab w:val="left" w:pos="5835"/>
        </w:tabs>
        <w:spacing w:line="360" w:lineRule="auto"/>
      </w:pPr>
    </w:p>
    <w:p w14:paraId="7CDE6D30" w14:textId="77777777" w:rsidR="002D325C" w:rsidRDefault="002D325C" w:rsidP="00B76CF9">
      <w:pPr>
        <w:tabs>
          <w:tab w:val="left" w:pos="5835"/>
        </w:tabs>
        <w:spacing w:line="360" w:lineRule="auto"/>
      </w:pPr>
      <w:r>
        <w:t>Por otra parte, la estrategia de desarrollo de DGM considera continuar la explotación del mineral lixiviable disponible hasta el año 2034, con la consecuente generación de ripios que deberán ser dispuestos en algún sector viable y conveniente para su depósito y posible tratamiento posterior.</w:t>
      </w:r>
    </w:p>
    <w:p w14:paraId="7C0FB97A" w14:textId="77777777" w:rsidR="002D325C" w:rsidRDefault="002D325C" w:rsidP="00B76CF9">
      <w:pPr>
        <w:tabs>
          <w:tab w:val="left" w:pos="5835"/>
        </w:tabs>
        <w:spacing w:line="360" w:lineRule="auto"/>
      </w:pPr>
    </w:p>
    <w:p w14:paraId="024B8505" w14:textId="77777777" w:rsidR="002D325C" w:rsidRDefault="002D325C" w:rsidP="00B76CF9">
      <w:pPr>
        <w:tabs>
          <w:tab w:val="left" w:pos="5835"/>
        </w:tabs>
        <w:spacing w:line="360" w:lineRule="auto"/>
      </w:pPr>
      <w:r>
        <w:t>La remoción del material y depósito de ripios se realiza mediante un sistema constituido por los siguientes equipos de modo secuencial:</w:t>
      </w:r>
    </w:p>
    <w:p w14:paraId="263AC27F" w14:textId="77777777" w:rsidR="002D325C" w:rsidRDefault="002D325C" w:rsidP="00B76CF9">
      <w:pPr>
        <w:tabs>
          <w:tab w:val="left" w:pos="5835"/>
        </w:tabs>
        <w:spacing w:line="360" w:lineRule="auto"/>
      </w:pPr>
    </w:p>
    <w:p w14:paraId="37444606" w14:textId="77777777" w:rsidR="002D325C" w:rsidRDefault="002D325C" w:rsidP="00B76CF9">
      <w:pPr>
        <w:tabs>
          <w:tab w:val="left" w:pos="5835"/>
        </w:tabs>
        <w:spacing w:line="360" w:lineRule="auto"/>
      </w:pPr>
      <w:r>
        <w:t xml:space="preserve">220-RC-001 Rotopala (HR7100) </w:t>
      </w:r>
    </w:p>
    <w:p w14:paraId="513F3463" w14:textId="77777777" w:rsidR="002D325C" w:rsidRDefault="002D325C" w:rsidP="00B76CF9">
      <w:pPr>
        <w:tabs>
          <w:tab w:val="left" w:pos="5835"/>
        </w:tabs>
        <w:spacing w:line="360" w:lineRule="auto"/>
      </w:pPr>
      <w:r>
        <w:t xml:space="preserve">220-CV-001 Correa Móvil Receptora de Ripios </w:t>
      </w:r>
    </w:p>
    <w:p w14:paraId="00C99C80" w14:textId="77777777" w:rsidR="002D325C" w:rsidRDefault="002D325C" w:rsidP="00B76CF9">
      <w:pPr>
        <w:tabs>
          <w:tab w:val="left" w:pos="5835"/>
        </w:tabs>
        <w:spacing w:line="360" w:lineRule="auto"/>
      </w:pPr>
      <w:r>
        <w:t xml:space="preserve">220-ME-001 Puente Recuperador Sobre Orugas </w:t>
      </w:r>
    </w:p>
    <w:p w14:paraId="51858881" w14:textId="77777777" w:rsidR="002D325C" w:rsidRDefault="002D325C" w:rsidP="00B76CF9">
      <w:pPr>
        <w:tabs>
          <w:tab w:val="left" w:pos="5835"/>
        </w:tabs>
        <w:spacing w:line="360" w:lineRule="auto"/>
      </w:pPr>
      <w:r>
        <w:t xml:space="preserve">220-CV-002 Correa Recuperadora de Ripios </w:t>
      </w:r>
    </w:p>
    <w:p w14:paraId="0AD2AAF0" w14:textId="77777777" w:rsidR="002D325C" w:rsidRDefault="002D325C" w:rsidP="00B76CF9">
      <w:pPr>
        <w:tabs>
          <w:tab w:val="left" w:pos="5835"/>
        </w:tabs>
        <w:spacing w:line="360" w:lineRule="auto"/>
      </w:pPr>
      <w:r>
        <w:t xml:space="preserve">220-BN-001 Carro Tolva Ripios </w:t>
      </w:r>
    </w:p>
    <w:p w14:paraId="4EF4719C" w14:textId="77777777" w:rsidR="002D325C" w:rsidRDefault="002D325C" w:rsidP="00B76CF9">
      <w:pPr>
        <w:tabs>
          <w:tab w:val="left" w:pos="5835"/>
        </w:tabs>
        <w:spacing w:line="360" w:lineRule="auto"/>
      </w:pPr>
      <w:r>
        <w:t xml:space="preserve">220-CV-003 Correa Colectora Ripios </w:t>
      </w:r>
    </w:p>
    <w:p w14:paraId="12B73EE6" w14:textId="77777777" w:rsidR="002D325C" w:rsidRDefault="002D325C" w:rsidP="00B76CF9">
      <w:pPr>
        <w:tabs>
          <w:tab w:val="left" w:pos="5835"/>
        </w:tabs>
        <w:spacing w:line="360" w:lineRule="auto"/>
      </w:pPr>
      <w:r>
        <w:t xml:space="preserve">220-BN-002 Carro Tolva Colectora </w:t>
      </w:r>
    </w:p>
    <w:p w14:paraId="1AF4AD23" w14:textId="77777777" w:rsidR="002D325C" w:rsidRDefault="002D325C" w:rsidP="00B76CF9">
      <w:pPr>
        <w:tabs>
          <w:tab w:val="left" w:pos="5835"/>
        </w:tabs>
        <w:spacing w:line="360" w:lineRule="auto"/>
      </w:pPr>
      <w:r>
        <w:t xml:space="preserve">220-CV-005 Correa Traspaso </w:t>
      </w:r>
    </w:p>
    <w:p w14:paraId="37A2D84E" w14:textId="77777777" w:rsidR="002D325C" w:rsidRDefault="002D325C" w:rsidP="00B76CF9">
      <w:pPr>
        <w:tabs>
          <w:tab w:val="left" w:pos="5835"/>
        </w:tabs>
        <w:spacing w:line="360" w:lineRule="auto"/>
      </w:pPr>
      <w:r>
        <w:t xml:space="preserve">220-CV-005A Correa Fija Traspaso </w:t>
      </w:r>
    </w:p>
    <w:p w14:paraId="7D50F1D6" w14:textId="77777777" w:rsidR="002D325C" w:rsidRDefault="002D325C" w:rsidP="00B76CF9">
      <w:pPr>
        <w:tabs>
          <w:tab w:val="left" w:pos="5835"/>
        </w:tabs>
        <w:spacing w:line="360" w:lineRule="auto"/>
      </w:pPr>
      <w:r>
        <w:t xml:space="preserve">220-CV-006 Correa Desplazable de Ripios </w:t>
      </w:r>
    </w:p>
    <w:p w14:paraId="255AA637" w14:textId="77777777" w:rsidR="002D325C" w:rsidRDefault="002D325C" w:rsidP="00B76CF9">
      <w:pPr>
        <w:tabs>
          <w:tab w:val="left" w:pos="5835"/>
        </w:tabs>
        <w:spacing w:line="360" w:lineRule="auto"/>
      </w:pPr>
      <w:r>
        <w:t xml:space="preserve">220-TB-001 Tripper Repartidor </w:t>
      </w:r>
    </w:p>
    <w:p w14:paraId="21A74F0B" w14:textId="77777777" w:rsidR="002D325C" w:rsidRDefault="002D325C" w:rsidP="00B76CF9">
      <w:pPr>
        <w:tabs>
          <w:tab w:val="left" w:pos="5835"/>
        </w:tabs>
        <w:spacing w:line="360" w:lineRule="auto"/>
      </w:pPr>
      <w:r>
        <w:t xml:space="preserve">220-ME-002 Apilador Sobre Orugas (Spreader) </w:t>
      </w:r>
    </w:p>
    <w:p w14:paraId="2A902247" w14:textId="77777777" w:rsidR="002D325C" w:rsidRDefault="002D325C" w:rsidP="00B76CF9">
      <w:pPr>
        <w:tabs>
          <w:tab w:val="left" w:pos="5835"/>
        </w:tabs>
        <w:spacing w:line="360" w:lineRule="auto"/>
      </w:pPr>
      <w:r>
        <w:t xml:space="preserve">220-CV-007 Correa Receptora en Spreader </w:t>
      </w:r>
    </w:p>
    <w:p w14:paraId="767FC9FE" w14:textId="77777777" w:rsidR="002D325C" w:rsidRDefault="002D325C" w:rsidP="00B76CF9">
      <w:pPr>
        <w:tabs>
          <w:tab w:val="left" w:pos="5835"/>
        </w:tabs>
        <w:spacing w:line="360" w:lineRule="auto"/>
      </w:pPr>
      <w:r>
        <w:t xml:space="preserve">220-CV-008 Correa Repartidora en Spreader </w:t>
      </w:r>
    </w:p>
    <w:p w14:paraId="1F750B10" w14:textId="77777777" w:rsidR="002D325C" w:rsidRDefault="002D325C" w:rsidP="00B76CF9">
      <w:pPr>
        <w:tabs>
          <w:tab w:val="left" w:pos="5835"/>
        </w:tabs>
        <w:spacing w:line="360" w:lineRule="auto"/>
      </w:pPr>
    </w:p>
    <w:p w14:paraId="68362CF7" w14:textId="77777777" w:rsidR="002D325C" w:rsidRDefault="002D325C" w:rsidP="00B76CF9">
      <w:pPr>
        <w:tabs>
          <w:tab w:val="left" w:pos="5835"/>
        </w:tabs>
        <w:spacing w:line="360" w:lineRule="auto"/>
      </w:pPr>
      <w:r>
        <w:t xml:space="preserve">La Rotopala 220-RC-001 (HR-7100), traída a las instalaciones de DGM, desde la División Radomiro Tomic, se instaló el año 2021, en reemplazo de la Rotopala HR-5000, de una capacidad de diseño de 9291 t/h (5022 m³/h), debido principalmente a que la condición operacional de la Rotopala HR-5000, permitía remover alrededor del 70% de la capacidad de diseño, lo que constituía un “cuello de botella”, </w:t>
      </w:r>
      <w:r>
        <w:lastRenderedPageBreak/>
        <w:t>obligando a incorporar contratos de extracción de material mediante camiones CAEX, para dar cumplimiento a los planes de producción establecidos en los PND de la División Gabriel Mistral. Si bien, la condición operacional mejoró, en los 3 años que ha operado la Rotopala HR-7100, no se ha logrado cumplir la promesa de valor del proyecto y el “cuello de botella” se radica en otros equipos/componentes del sistema de transporte de ripios, continuando con el apoyo de CAEX en la remoción de material, con un impacto económico importante para el negocio de DGM.</w:t>
      </w:r>
    </w:p>
    <w:p w14:paraId="0167FCDD" w14:textId="77777777" w:rsidR="002D325C" w:rsidRDefault="002D325C" w:rsidP="00B76CF9">
      <w:pPr>
        <w:tabs>
          <w:tab w:val="left" w:pos="5835"/>
        </w:tabs>
        <w:spacing w:line="360" w:lineRule="auto"/>
      </w:pPr>
    </w:p>
    <w:p w14:paraId="0D5C6ACD" w14:textId="77777777" w:rsidR="002D325C" w:rsidRDefault="002D325C" w:rsidP="00B76CF9">
      <w:pPr>
        <w:tabs>
          <w:tab w:val="left" w:pos="5835"/>
        </w:tabs>
        <w:spacing w:line="360" w:lineRule="auto"/>
      </w:pPr>
      <w:r>
        <w:t>Dado lo anterior, se hace imperativo evaluar las mejoras necesarias que logren asegurar la continuidad operacional, como también mejorar el rendimiento del sistema de transporte de ripios de DGM, de modo de eliminar el apoyo de los camiones CAEX.</w:t>
      </w:r>
    </w:p>
    <w:p w14:paraId="2D79FD03" w14:textId="77777777" w:rsidR="002D325C" w:rsidRDefault="002D325C" w:rsidP="00B76CF9">
      <w:pPr>
        <w:tabs>
          <w:tab w:val="left" w:pos="5835"/>
        </w:tabs>
        <w:spacing w:line="360" w:lineRule="auto"/>
      </w:pPr>
    </w:p>
    <w:p w14:paraId="3BEC2675" w14:textId="77777777" w:rsidR="002D325C" w:rsidRDefault="002D325C" w:rsidP="00B76CF9">
      <w:pPr>
        <w:tabs>
          <w:tab w:val="left" w:pos="5835"/>
        </w:tabs>
        <w:spacing w:line="360" w:lineRule="auto"/>
      </w:pPr>
      <w:r>
        <w:t>Por lo anteriormente expuesto, División Gabriela Mistral ha encargado a FDA, a través del Contrato Marco de Ingenierías Menores, el desarrollo del Proyecto/contrato “Ingeniería de Perfil Repotenciamiento del Sistema de Remoción de Ripios DGM”, cuyo propósito es identificar los “cuellos de botella” y vulnerabilidades, para luego proponer y evaluar alternativas de soluciones, que permitan asegurar la operación del sistema de remoción de ripios en su capacidad de diseño, de modo de eliminar el movimiento de ripios a través de camiones CAEX.</w:t>
      </w:r>
    </w:p>
    <w:p w14:paraId="6D8C27D6" w14:textId="77777777" w:rsidR="002D325C" w:rsidRDefault="002D325C" w:rsidP="00B76CF9">
      <w:pPr>
        <w:tabs>
          <w:tab w:val="left" w:pos="5835"/>
        </w:tabs>
        <w:spacing w:line="360" w:lineRule="auto"/>
      </w:pPr>
    </w:p>
    <w:p w14:paraId="34E13048" w14:textId="77777777" w:rsidR="002D325C" w:rsidRDefault="002D325C" w:rsidP="00B76CF9">
      <w:pPr>
        <w:tabs>
          <w:tab w:val="left" w:pos="5835"/>
        </w:tabs>
        <w:spacing w:line="360" w:lineRule="auto"/>
      </w:pPr>
      <w:r>
        <w:t>El desarrollo de este proyecto se realizará bajo la metodología establecida en el Sistema de Inversión de Capitales de Codelco (SIC) y Sistema de Gestión de Proyectos Divisionales (SGPD), la información de ingeniería debe consolidar todos los antecedentes requeridos para la presentación del API de la próxima etapa de ingeniería en el plazo definidos en los hitos del proyecto.</w:t>
      </w:r>
    </w:p>
    <w:p w14:paraId="3E061798" w14:textId="77777777" w:rsidR="00095D8A" w:rsidRDefault="00095D8A" w:rsidP="00AB5E3C">
      <w:pPr>
        <w:tabs>
          <w:tab w:val="left" w:pos="5835"/>
        </w:tabs>
        <w:rPr>
          <w:rFonts w:cs="Arial"/>
        </w:rPr>
      </w:pPr>
    </w:p>
    <w:p w14:paraId="0AC3E91B" w14:textId="77777777" w:rsidR="00095D8A" w:rsidRDefault="00095D8A" w:rsidP="00AB5E3C">
      <w:pPr>
        <w:tabs>
          <w:tab w:val="left" w:pos="5835"/>
        </w:tabs>
        <w:rPr>
          <w:rFonts w:cs="Arial"/>
        </w:rPr>
      </w:pPr>
    </w:p>
    <w:p w14:paraId="18D25DD8" w14:textId="77777777" w:rsidR="002D434E" w:rsidRDefault="002D434E">
      <w:pPr>
        <w:jc w:val="left"/>
        <w:rPr>
          <w:rFonts w:cs="Arial"/>
        </w:rPr>
      </w:pPr>
      <w:r>
        <w:rPr>
          <w:rFonts w:cs="Arial"/>
        </w:rPr>
        <w:br w:type="page"/>
      </w:r>
    </w:p>
    <w:p w14:paraId="5966E150" w14:textId="77777777" w:rsidR="0084442E" w:rsidRDefault="0084442E" w:rsidP="00AB5E3C">
      <w:pPr>
        <w:tabs>
          <w:tab w:val="left" w:pos="5835"/>
        </w:tabs>
        <w:rPr>
          <w:rFonts w:cs="Arial"/>
        </w:rPr>
      </w:pPr>
    </w:p>
    <w:p w14:paraId="5ADE9C98" w14:textId="77777777" w:rsidR="000659E7" w:rsidRDefault="000659E7" w:rsidP="000659E7">
      <w:pPr>
        <w:pStyle w:val="Ttulo1"/>
        <w:rPr>
          <w:lang w:eastAsia="en-US"/>
        </w:rPr>
      </w:pPr>
      <w:bookmarkStart w:id="5" w:name="_Toc101341777"/>
      <w:bookmarkStart w:id="6" w:name="_Toc125708032"/>
      <w:bookmarkStart w:id="7" w:name="_Toc152252797"/>
      <w:bookmarkStart w:id="8" w:name="_Toc186122969"/>
      <w:bookmarkStart w:id="9" w:name="_Toc193100758"/>
      <w:bookmarkStart w:id="10" w:name="_Toc201561401"/>
      <w:r w:rsidRPr="00C53883">
        <w:rPr>
          <w:lang w:eastAsia="en-US"/>
        </w:rPr>
        <w:t>ALCANCE DEL DOCUMENTO</w:t>
      </w:r>
      <w:bookmarkEnd w:id="5"/>
      <w:bookmarkEnd w:id="6"/>
      <w:bookmarkEnd w:id="7"/>
      <w:bookmarkEnd w:id="8"/>
      <w:bookmarkEnd w:id="9"/>
      <w:bookmarkEnd w:id="10"/>
    </w:p>
    <w:p w14:paraId="292A4797" w14:textId="77777777" w:rsidR="000659E7" w:rsidRPr="000659E7" w:rsidRDefault="000659E7" w:rsidP="000659E7">
      <w:pPr>
        <w:rPr>
          <w:lang w:val="es-ES_tradnl" w:eastAsia="en-US"/>
        </w:rPr>
      </w:pPr>
    </w:p>
    <w:p w14:paraId="56093390" w14:textId="77777777" w:rsidR="000659E7" w:rsidRDefault="000659E7" w:rsidP="000659E7">
      <w:pPr>
        <w:rPr>
          <w:rFonts w:eastAsia="Calibri"/>
          <w:lang w:eastAsia="en-US"/>
        </w:rPr>
      </w:pPr>
      <w:r w:rsidRPr="00C53883">
        <w:rPr>
          <w:rFonts w:eastAsia="Calibri"/>
          <w:lang w:eastAsia="en-US"/>
        </w:rPr>
        <w:t>Texto normal Texto normal Texto normal Texto normal Texto normal Texto normal Texto normal Texto normal Texto normal Texto normal Texto normal Texto normal Texto normal Texto normal Texto normal Texto normal Texto normal Texto normal</w:t>
      </w:r>
      <w:r>
        <w:rPr>
          <w:rFonts w:eastAsia="Calibri"/>
          <w:lang w:eastAsia="en-US"/>
        </w:rPr>
        <w:t>.</w:t>
      </w:r>
    </w:p>
    <w:p w14:paraId="3A0BEEA2" w14:textId="77777777" w:rsidR="000659E7" w:rsidRPr="00C53883" w:rsidRDefault="000659E7" w:rsidP="000659E7">
      <w:pPr>
        <w:rPr>
          <w:rFonts w:eastAsia="Calibri"/>
          <w:lang w:eastAsia="en-US"/>
        </w:rPr>
      </w:pPr>
    </w:p>
    <w:p w14:paraId="76CE9617" w14:textId="77777777" w:rsidR="000659E7" w:rsidRDefault="000659E7" w:rsidP="000659E7">
      <w:pPr>
        <w:pStyle w:val="Ttulo1"/>
        <w:rPr>
          <w:lang w:eastAsia="en-US"/>
        </w:rPr>
      </w:pPr>
      <w:bookmarkStart w:id="11" w:name="_Toc186122970"/>
      <w:bookmarkStart w:id="12" w:name="_Toc193100759"/>
      <w:bookmarkStart w:id="13" w:name="_Toc201561402"/>
      <w:r w:rsidRPr="00C53883">
        <w:rPr>
          <w:lang w:eastAsia="en-US"/>
        </w:rPr>
        <w:t>TABLAS</w:t>
      </w:r>
      <w:bookmarkEnd w:id="11"/>
      <w:bookmarkEnd w:id="12"/>
      <w:bookmarkEnd w:id="13"/>
    </w:p>
    <w:p w14:paraId="6E60D701" w14:textId="77777777" w:rsidR="000659E7" w:rsidRPr="000659E7" w:rsidRDefault="000659E7" w:rsidP="000659E7">
      <w:pPr>
        <w:rPr>
          <w:lang w:val="es-ES_tradnl" w:eastAsia="en-US"/>
        </w:rPr>
      </w:pPr>
    </w:p>
    <w:p w14:paraId="14253BE0" w14:textId="77777777" w:rsidR="000659E7" w:rsidRDefault="000659E7" w:rsidP="000659E7">
      <w:pPr>
        <w:rPr>
          <w:rFonts w:eastAsia="Calibri"/>
          <w:lang w:eastAsia="en-US"/>
        </w:rPr>
      </w:pPr>
      <w:r w:rsidRPr="00C53883">
        <w:rPr>
          <w:rFonts w:eastAsia="Calibri"/>
          <w:lang w:eastAsia="en-US"/>
        </w:rPr>
        <w:t xml:space="preserve">En la </w:t>
      </w:r>
      <w:r w:rsidRPr="00C53883">
        <w:rPr>
          <w:rFonts w:eastAsia="Calibri"/>
          <w:lang w:eastAsia="en-US"/>
        </w:rPr>
        <w:fldChar w:fldCharType="begin"/>
      </w:r>
      <w:r w:rsidRPr="00C53883">
        <w:rPr>
          <w:rFonts w:eastAsia="Calibri"/>
          <w:lang w:eastAsia="en-US"/>
        </w:rPr>
        <w:instrText xml:space="preserve"> REF _Ref152254411 \h </w:instrText>
      </w:r>
      <w:r>
        <w:rPr>
          <w:rFonts w:eastAsia="Calibri"/>
          <w:lang w:eastAsia="en-US"/>
        </w:rPr>
        <w:instrText xml:space="preserve"> \* MERGEFORMAT </w:instrText>
      </w:r>
      <w:r w:rsidRPr="00C53883">
        <w:rPr>
          <w:rFonts w:eastAsia="Calibri"/>
          <w:lang w:eastAsia="en-US"/>
        </w:rPr>
      </w:r>
      <w:r w:rsidRPr="00C53883">
        <w:rPr>
          <w:rFonts w:eastAsia="Calibri"/>
          <w:lang w:eastAsia="en-US"/>
        </w:rPr>
        <w:fldChar w:fldCharType="separate"/>
      </w:r>
      <w:r w:rsidR="001D5339" w:rsidRPr="001D5339">
        <w:rPr>
          <w:rFonts w:eastAsia="Calibri" w:cs="Arial"/>
          <w:i/>
          <w:iCs/>
          <w:color w:val="000000"/>
          <w:lang w:eastAsia="en-US"/>
        </w:rPr>
        <w:t>Tabla 4</w:t>
      </w:r>
      <w:r w:rsidR="001D5339" w:rsidRPr="001D5339">
        <w:rPr>
          <w:rFonts w:eastAsia="Calibri" w:cs="Arial"/>
          <w:i/>
          <w:iCs/>
          <w:color w:val="000000"/>
          <w:lang w:eastAsia="en-US"/>
        </w:rPr>
        <w:noBreakHyphen/>
        <w:t>1</w:t>
      </w:r>
      <w:r w:rsidRPr="00C53883">
        <w:rPr>
          <w:rFonts w:eastAsia="Calibri"/>
          <w:lang w:eastAsia="en-US"/>
        </w:rPr>
        <w:fldChar w:fldCharType="end"/>
      </w:r>
      <w:r w:rsidRPr="00C53883">
        <w:rPr>
          <w:rFonts w:eastAsia="Calibri"/>
          <w:lang w:eastAsia="en-US"/>
        </w:rPr>
        <w:t xml:space="preserve"> se observa…</w:t>
      </w:r>
      <w:r>
        <w:rPr>
          <w:rFonts w:eastAsia="Calibri"/>
          <w:lang w:eastAsia="en-US"/>
        </w:rPr>
        <w:t>.</w:t>
      </w:r>
    </w:p>
    <w:p w14:paraId="7376B340" w14:textId="77777777" w:rsidR="000659E7" w:rsidRPr="00C53883" w:rsidRDefault="000659E7" w:rsidP="000659E7">
      <w:pPr>
        <w:rPr>
          <w:rFonts w:eastAsia="Calibri"/>
          <w:lang w:eastAsia="en-US"/>
        </w:rPr>
      </w:pPr>
    </w:p>
    <w:p w14:paraId="2BC784E7" w14:textId="77777777" w:rsidR="000659E7" w:rsidRPr="00C53883" w:rsidRDefault="000659E7" w:rsidP="000659E7">
      <w:pPr>
        <w:pStyle w:val="Ttulo2"/>
        <w:rPr>
          <w:lang w:eastAsia="en-US"/>
        </w:rPr>
      </w:pPr>
      <w:bookmarkStart w:id="14" w:name="_Toc186122971"/>
      <w:bookmarkStart w:id="15" w:name="_Toc193100760"/>
      <w:bookmarkStart w:id="16" w:name="_Toc201561403"/>
      <w:r w:rsidRPr="00C53883">
        <w:rPr>
          <w:lang w:eastAsia="en-US"/>
        </w:rPr>
        <w:t>TITULO 2</w:t>
      </w:r>
      <w:bookmarkEnd w:id="14"/>
      <w:bookmarkEnd w:id="15"/>
      <w:bookmarkEnd w:id="16"/>
    </w:p>
    <w:p w14:paraId="20426611" w14:textId="77777777" w:rsidR="000659E7" w:rsidRPr="00C53883" w:rsidRDefault="000659E7" w:rsidP="000659E7">
      <w:pPr>
        <w:pStyle w:val="Ttulo3"/>
        <w:rPr>
          <w:lang w:eastAsia="en-US"/>
        </w:rPr>
      </w:pPr>
      <w:bookmarkStart w:id="17" w:name="_Toc186122972"/>
      <w:bookmarkStart w:id="18" w:name="_Toc193100761"/>
      <w:bookmarkStart w:id="19" w:name="_Toc201561404"/>
      <w:r w:rsidRPr="00C53883">
        <w:rPr>
          <w:lang w:eastAsia="en-US"/>
        </w:rPr>
        <w:t>TITULO 3</w:t>
      </w:r>
      <w:bookmarkEnd w:id="17"/>
      <w:bookmarkEnd w:id="18"/>
      <w:bookmarkEnd w:id="19"/>
    </w:p>
    <w:p w14:paraId="2E524CFB" w14:textId="77777777" w:rsidR="000659E7" w:rsidRDefault="000659E7" w:rsidP="000659E7">
      <w:pPr>
        <w:pStyle w:val="Ttulo4"/>
        <w:rPr>
          <w:lang w:eastAsia="en-US"/>
        </w:rPr>
      </w:pPr>
      <w:bookmarkStart w:id="20" w:name="_Toc186122973"/>
      <w:bookmarkStart w:id="21" w:name="_Toc193100762"/>
      <w:bookmarkStart w:id="22" w:name="_Toc201561405"/>
      <w:r w:rsidRPr="00C53883">
        <w:rPr>
          <w:lang w:eastAsia="en-US"/>
        </w:rPr>
        <w:t>TITULO 4</w:t>
      </w:r>
      <w:bookmarkEnd w:id="20"/>
      <w:bookmarkEnd w:id="21"/>
      <w:bookmarkEnd w:id="22"/>
    </w:p>
    <w:p w14:paraId="265FF281" w14:textId="77777777" w:rsidR="000659E7" w:rsidRPr="000659E7" w:rsidRDefault="000659E7" w:rsidP="000659E7">
      <w:pPr>
        <w:rPr>
          <w:lang w:eastAsia="en-US"/>
        </w:rPr>
      </w:pPr>
    </w:p>
    <w:tbl>
      <w:tblPr>
        <w:tblStyle w:val="Tablaconcuadrcula1"/>
        <w:tblW w:w="0" w:type="auto"/>
        <w:jc w:val="center"/>
        <w:tblLook w:val="04A0" w:firstRow="1" w:lastRow="0" w:firstColumn="1" w:lastColumn="0" w:noHBand="0" w:noVBand="1"/>
      </w:tblPr>
      <w:tblGrid>
        <w:gridCol w:w="2123"/>
        <w:gridCol w:w="2124"/>
        <w:gridCol w:w="2124"/>
        <w:gridCol w:w="2124"/>
      </w:tblGrid>
      <w:tr w:rsidR="000659E7" w:rsidRPr="00C53883" w14:paraId="28FC8C2A" w14:textId="77777777" w:rsidTr="00A7599B">
        <w:trPr>
          <w:jc w:val="center"/>
        </w:trPr>
        <w:tc>
          <w:tcPr>
            <w:tcW w:w="2123" w:type="dxa"/>
            <w:shd w:val="clear" w:color="auto" w:fill="AEAEAE"/>
            <w:vAlign w:val="center"/>
          </w:tcPr>
          <w:p w14:paraId="49E716FB" w14:textId="77777777" w:rsidR="000659E7" w:rsidRPr="00C53883" w:rsidRDefault="000659E7" w:rsidP="00A7599B">
            <w:pPr>
              <w:jc w:val="center"/>
              <w:rPr>
                <w:rFonts w:cs="Arial"/>
                <w:b/>
                <w:bCs/>
                <w:color w:val="000000"/>
              </w:rPr>
            </w:pPr>
            <w:bookmarkStart w:id="23" w:name="_Hlk152254439"/>
            <w:r w:rsidRPr="00C53883">
              <w:rPr>
                <w:rFonts w:cs="Arial"/>
                <w:b/>
                <w:bCs/>
                <w:color w:val="000000"/>
              </w:rPr>
              <w:t>Título</w:t>
            </w:r>
          </w:p>
        </w:tc>
        <w:tc>
          <w:tcPr>
            <w:tcW w:w="2124" w:type="dxa"/>
            <w:shd w:val="clear" w:color="auto" w:fill="AEAEAE"/>
            <w:vAlign w:val="center"/>
          </w:tcPr>
          <w:p w14:paraId="4169660A" w14:textId="77777777" w:rsidR="000659E7" w:rsidRPr="00C53883" w:rsidRDefault="000659E7" w:rsidP="00A7599B">
            <w:pPr>
              <w:jc w:val="center"/>
              <w:rPr>
                <w:rFonts w:cs="Arial"/>
                <w:b/>
                <w:bCs/>
                <w:color w:val="000000"/>
              </w:rPr>
            </w:pPr>
            <w:r w:rsidRPr="00C53883">
              <w:rPr>
                <w:rFonts w:cs="Arial"/>
                <w:b/>
                <w:bCs/>
                <w:color w:val="000000"/>
              </w:rPr>
              <w:t>Título</w:t>
            </w:r>
          </w:p>
        </w:tc>
        <w:tc>
          <w:tcPr>
            <w:tcW w:w="2124" w:type="dxa"/>
            <w:shd w:val="clear" w:color="auto" w:fill="AEAEAE"/>
            <w:vAlign w:val="center"/>
          </w:tcPr>
          <w:p w14:paraId="037C52B9" w14:textId="77777777" w:rsidR="000659E7" w:rsidRPr="00C53883" w:rsidRDefault="000659E7" w:rsidP="00A7599B">
            <w:pPr>
              <w:jc w:val="center"/>
              <w:rPr>
                <w:rFonts w:cs="Arial"/>
                <w:b/>
                <w:bCs/>
                <w:color w:val="000000"/>
              </w:rPr>
            </w:pPr>
            <w:r w:rsidRPr="00C53883">
              <w:rPr>
                <w:rFonts w:cs="Arial"/>
                <w:b/>
                <w:bCs/>
                <w:color w:val="000000"/>
              </w:rPr>
              <w:t>Título</w:t>
            </w:r>
          </w:p>
        </w:tc>
        <w:tc>
          <w:tcPr>
            <w:tcW w:w="2124" w:type="dxa"/>
            <w:shd w:val="clear" w:color="auto" w:fill="AEAEAE"/>
            <w:vAlign w:val="center"/>
          </w:tcPr>
          <w:p w14:paraId="537E2274" w14:textId="77777777" w:rsidR="000659E7" w:rsidRPr="00C53883" w:rsidRDefault="000659E7" w:rsidP="00A7599B">
            <w:pPr>
              <w:jc w:val="center"/>
              <w:rPr>
                <w:rFonts w:cs="Arial"/>
                <w:b/>
                <w:bCs/>
                <w:color w:val="000000"/>
              </w:rPr>
            </w:pPr>
            <w:r w:rsidRPr="00C53883">
              <w:rPr>
                <w:rFonts w:cs="Arial"/>
                <w:b/>
                <w:bCs/>
                <w:color w:val="000000"/>
              </w:rPr>
              <w:t>Título</w:t>
            </w:r>
          </w:p>
        </w:tc>
      </w:tr>
      <w:tr w:rsidR="000659E7" w:rsidRPr="00C53883" w14:paraId="4929B96A" w14:textId="77777777" w:rsidTr="00A7599B">
        <w:trPr>
          <w:jc w:val="center"/>
        </w:trPr>
        <w:tc>
          <w:tcPr>
            <w:tcW w:w="2123" w:type="dxa"/>
            <w:vAlign w:val="center"/>
          </w:tcPr>
          <w:p w14:paraId="7B9A00CB" w14:textId="77777777" w:rsidR="000659E7" w:rsidRPr="00C53883" w:rsidRDefault="000659E7" w:rsidP="00A7599B">
            <w:pPr>
              <w:jc w:val="center"/>
              <w:rPr>
                <w:rFonts w:cs="Arial"/>
                <w:b/>
                <w:bCs/>
                <w:color w:val="000000"/>
              </w:rPr>
            </w:pPr>
            <w:r w:rsidRPr="00C53883">
              <w:rPr>
                <w:rFonts w:cs="Arial"/>
                <w:b/>
                <w:bCs/>
                <w:color w:val="000000"/>
              </w:rPr>
              <w:t xml:space="preserve"> </w:t>
            </w:r>
          </w:p>
        </w:tc>
        <w:tc>
          <w:tcPr>
            <w:tcW w:w="2124" w:type="dxa"/>
            <w:vAlign w:val="center"/>
          </w:tcPr>
          <w:p w14:paraId="5E1D6E45" w14:textId="77777777" w:rsidR="000659E7" w:rsidRPr="00C53883" w:rsidRDefault="000659E7" w:rsidP="00A7599B">
            <w:pPr>
              <w:jc w:val="center"/>
              <w:rPr>
                <w:rFonts w:cs="Arial"/>
                <w:b/>
                <w:bCs/>
                <w:color w:val="000000"/>
              </w:rPr>
            </w:pPr>
          </w:p>
        </w:tc>
        <w:tc>
          <w:tcPr>
            <w:tcW w:w="2124" w:type="dxa"/>
            <w:vAlign w:val="center"/>
          </w:tcPr>
          <w:p w14:paraId="2A1C3717" w14:textId="77777777" w:rsidR="000659E7" w:rsidRPr="00C53883" w:rsidRDefault="000659E7" w:rsidP="00A7599B">
            <w:pPr>
              <w:jc w:val="center"/>
              <w:rPr>
                <w:rFonts w:cs="Arial"/>
                <w:b/>
                <w:bCs/>
                <w:color w:val="000000"/>
              </w:rPr>
            </w:pPr>
          </w:p>
        </w:tc>
        <w:tc>
          <w:tcPr>
            <w:tcW w:w="2124" w:type="dxa"/>
            <w:vAlign w:val="center"/>
          </w:tcPr>
          <w:p w14:paraId="177A4806" w14:textId="77777777" w:rsidR="000659E7" w:rsidRPr="00C53883" w:rsidRDefault="000659E7" w:rsidP="00A7599B">
            <w:pPr>
              <w:jc w:val="center"/>
              <w:rPr>
                <w:rFonts w:cs="Arial"/>
                <w:b/>
                <w:bCs/>
                <w:color w:val="000000"/>
              </w:rPr>
            </w:pPr>
          </w:p>
        </w:tc>
      </w:tr>
      <w:tr w:rsidR="000659E7" w:rsidRPr="00C53883" w14:paraId="6F809DA4" w14:textId="77777777" w:rsidTr="00A7599B">
        <w:trPr>
          <w:jc w:val="center"/>
        </w:trPr>
        <w:tc>
          <w:tcPr>
            <w:tcW w:w="2123" w:type="dxa"/>
            <w:vAlign w:val="center"/>
          </w:tcPr>
          <w:p w14:paraId="60BAE9ED" w14:textId="77777777" w:rsidR="000659E7" w:rsidRPr="00C53883" w:rsidRDefault="000659E7" w:rsidP="00A7599B">
            <w:pPr>
              <w:jc w:val="center"/>
              <w:rPr>
                <w:rFonts w:cs="Arial"/>
                <w:b/>
                <w:bCs/>
                <w:color w:val="000000"/>
              </w:rPr>
            </w:pPr>
          </w:p>
        </w:tc>
        <w:tc>
          <w:tcPr>
            <w:tcW w:w="2124" w:type="dxa"/>
            <w:vAlign w:val="center"/>
          </w:tcPr>
          <w:p w14:paraId="7DAD21CE" w14:textId="77777777" w:rsidR="000659E7" w:rsidRPr="00C53883" w:rsidRDefault="000659E7" w:rsidP="00A7599B">
            <w:pPr>
              <w:jc w:val="center"/>
              <w:rPr>
                <w:rFonts w:cs="Arial"/>
                <w:b/>
                <w:bCs/>
                <w:color w:val="000000"/>
              </w:rPr>
            </w:pPr>
          </w:p>
        </w:tc>
        <w:tc>
          <w:tcPr>
            <w:tcW w:w="2124" w:type="dxa"/>
            <w:vAlign w:val="center"/>
          </w:tcPr>
          <w:p w14:paraId="75F6CD93" w14:textId="77777777" w:rsidR="000659E7" w:rsidRPr="00C53883" w:rsidRDefault="000659E7" w:rsidP="00A7599B">
            <w:pPr>
              <w:jc w:val="center"/>
              <w:rPr>
                <w:rFonts w:cs="Arial"/>
                <w:b/>
                <w:bCs/>
                <w:color w:val="000000"/>
              </w:rPr>
            </w:pPr>
          </w:p>
        </w:tc>
        <w:tc>
          <w:tcPr>
            <w:tcW w:w="2124" w:type="dxa"/>
            <w:vAlign w:val="center"/>
          </w:tcPr>
          <w:p w14:paraId="1839766B" w14:textId="77777777" w:rsidR="000659E7" w:rsidRPr="00C53883" w:rsidRDefault="000659E7" w:rsidP="00A7599B">
            <w:pPr>
              <w:jc w:val="center"/>
              <w:rPr>
                <w:rFonts w:cs="Arial"/>
                <w:b/>
                <w:bCs/>
                <w:color w:val="000000"/>
              </w:rPr>
            </w:pPr>
          </w:p>
        </w:tc>
      </w:tr>
      <w:tr w:rsidR="000659E7" w:rsidRPr="00C53883" w14:paraId="026E55C4" w14:textId="77777777" w:rsidTr="00A7599B">
        <w:trPr>
          <w:jc w:val="center"/>
        </w:trPr>
        <w:tc>
          <w:tcPr>
            <w:tcW w:w="2123" w:type="dxa"/>
            <w:vAlign w:val="center"/>
          </w:tcPr>
          <w:p w14:paraId="342C9451" w14:textId="77777777" w:rsidR="000659E7" w:rsidRPr="00C53883" w:rsidRDefault="000659E7" w:rsidP="00A7599B">
            <w:pPr>
              <w:jc w:val="center"/>
              <w:rPr>
                <w:rFonts w:cs="Arial"/>
                <w:b/>
                <w:bCs/>
                <w:color w:val="000000"/>
              </w:rPr>
            </w:pPr>
          </w:p>
        </w:tc>
        <w:tc>
          <w:tcPr>
            <w:tcW w:w="2124" w:type="dxa"/>
            <w:vAlign w:val="center"/>
          </w:tcPr>
          <w:p w14:paraId="2D42A518" w14:textId="77777777" w:rsidR="000659E7" w:rsidRPr="00C53883" w:rsidRDefault="000659E7" w:rsidP="00A7599B">
            <w:pPr>
              <w:jc w:val="center"/>
              <w:rPr>
                <w:rFonts w:cs="Arial"/>
                <w:b/>
                <w:bCs/>
                <w:color w:val="000000"/>
              </w:rPr>
            </w:pPr>
          </w:p>
        </w:tc>
        <w:tc>
          <w:tcPr>
            <w:tcW w:w="2124" w:type="dxa"/>
            <w:vAlign w:val="center"/>
          </w:tcPr>
          <w:p w14:paraId="70C45000" w14:textId="77777777" w:rsidR="000659E7" w:rsidRPr="00C53883" w:rsidRDefault="000659E7" w:rsidP="00A7599B">
            <w:pPr>
              <w:jc w:val="center"/>
              <w:rPr>
                <w:rFonts w:cs="Arial"/>
                <w:b/>
                <w:bCs/>
                <w:color w:val="000000"/>
              </w:rPr>
            </w:pPr>
          </w:p>
        </w:tc>
        <w:tc>
          <w:tcPr>
            <w:tcW w:w="2124" w:type="dxa"/>
            <w:vAlign w:val="center"/>
          </w:tcPr>
          <w:p w14:paraId="363DF860" w14:textId="77777777" w:rsidR="000659E7" w:rsidRPr="00C53883" w:rsidRDefault="000659E7" w:rsidP="00A7599B">
            <w:pPr>
              <w:keepNext/>
              <w:jc w:val="center"/>
              <w:rPr>
                <w:rFonts w:cs="Arial"/>
                <w:b/>
                <w:bCs/>
                <w:color w:val="000000"/>
              </w:rPr>
            </w:pPr>
          </w:p>
        </w:tc>
      </w:tr>
    </w:tbl>
    <w:p w14:paraId="5DDD0057" w14:textId="77777777" w:rsidR="000659E7" w:rsidRPr="00C53883" w:rsidRDefault="000659E7" w:rsidP="000659E7">
      <w:pPr>
        <w:spacing w:after="120" w:line="288" w:lineRule="auto"/>
        <w:jc w:val="center"/>
        <w:rPr>
          <w:rFonts w:eastAsia="Calibri" w:cs="Arial"/>
          <w:b/>
          <w:bCs/>
          <w:i/>
          <w:iCs/>
          <w:color w:val="000000"/>
          <w:sz w:val="22"/>
          <w:szCs w:val="20"/>
          <w:lang w:eastAsia="en-US"/>
        </w:rPr>
      </w:pPr>
      <w:bookmarkStart w:id="24" w:name="_Ref152254411"/>
      <w:r w:rsidRPr="00C53883">
        <w:rPr>
          <w:rFonts w:eastAsia="Calibri" w:cs="Arial"/>
          <w:b/>
          <w:bCs/>
          <w:i/>
          <w:iCs/>
          <w:color w:val="000000"/>
          <w:sz w:val="22"/>
          <w:szCs w:val="20"/>
          <w:lang w:eastAsia="en-US"/>
        </w:rPr>
        <w:t>Tabla 4</w:t>
      </w:r>
      <w:r w:rsidRPr="00C53883">
        <w:rPr>
          <w:rFonts w:eastAsia="Calibri" w:cs="Arial"/>
          <w:b/>
          <w:bCs/>
          <w:i/>
          <w:iCs/>
          <w:color w:val="000000"/>
          <w:sz w:val="22"/>
          <w:szCs w:val="20"/>
          <w:lang w:eastAsia="en-US"/>
        </w:rPr>
        <w:noBreakHyphen/>
      </w:r>
      <w:r w:rsidRPr="00C53883">
        <w:rPr>
          <w:rFonts w:eastAsia="Calibri" w:cs="Arial"/>
          <w:b/>
          <w:bCs/>
          <w:i/>
          <w:iCs/>
          <w:color w:val="000000"/>
          <w:sz w:val="22"/>
          <w:szCs w:val="20"/>
          <w:lang w:eastAsia="en-US"/>
        </w:rPr>
        <w:fldChar w:fldCharType="begin"/>
      </w:r>
      <w:r w:rsidRPr="00C53883">
        <w:rPr>
          <w:rFonts w:eastAsia="Calibri" w:cs="Arial"/>
          <w:b/>
          <w:bCs/>
          <w:i/>
          <w:iCs/>
          <w:color w:val="000000"/>
          <w:sz w:val="22"/>
          <w:szCs w:val="20"/>
          <w:lang w:eastAsia="en-US"/>
        </w:rPr>
        <w:instrText xml:space="preserve"> SEQ Tabla \* ARABIC \s 1 </w:instrText>
      </w:r>
      <w:r w:rsidRPr="00C53883">
        <w:rPr>
          <w:rFonts w:eastAsia="Calibri" w:cs="Arial"/>
          <w:b/>
          <w:bCs/>
          <w:i/>
          <w:iCs/>
          <w:color w:val="000000"/>
          <w:sz w:val="22"/>
          <w:szCs w:val="20"/>
          <w:lang w:eastAsia="en-US"/>
        </w:rPr>
        <w:fldChar w:fldCharType="separate"/>
      </w:r>
      <w:r w:rsidR="001D5339">
        <w:rPr>
          <w:rFonts w:eastAsia="Calibri" w:cs="Arial"/>
          <w:b/>
          <w:bCs/>
          <w:i/>
          <w:iCs/>
          <w:noProof/>
          <w:color w:val="000000"/>
          <w:sz w:val="22"/>
          <w:szCs w:val="20"/>
          <w:lang w:eastAsia="en-US"/>
        </w:rPr>
        <w:t>1</w:t>
      </w:r>
      <w:r w:rsidRPr="00C53883">
        <w:rPr>
          <w:rFonts w:eastAsia="Calibri" w:cs="Arial"/>
          <w:b/>
          <w:bCs/>
          <w:i/>
          <w:iCs/>
          <w:color w:val="000000"/>
          <w:sz w:val="22"/>
          <w:szCs w:val="20"/>
          <w:lang w:eastAsia="en-US"/>
        </w:rPr>
        <w:fldChar w:fldCharType="end"/>
      </w:r>
      <w:bookmarkEnd w:id="24"/>
      <w:r w:rsidRPr="00C53883">
        <w:rPr>
          <w:rFonts w:eastAsia="Calibri" w:cs="Arial"/>
          <w:b/>
          <w:bCs/>
          <w:i/>
          <w:iCs/>
          <w:color w:val="000000"/>
          <w:sz w:val="22"/>
          <w:szCs w:val="20"/>
          <w:lang w:eastAsia="en-US"/>
        </w:rPr>
        <w:t xml:space="preserve">: </w:t>
      </w:r>
      <w:r w:rsidRPr="00C53883">
        <w:rPr>
          <w:rFonts w:eastAsia="Calibri" w:cs="Arial"/>
          <w:i/>
          <w:iCs/>
          <w:color w:val="000000"/>
          <w:sz w:val="22"/>
          <w:szCs w:val="20"/>
          <w:lang w:eastAsia="en-US"/>
        </w:rPr>
        <w:t>Nombre tabla</w:t>
      </w:r>
      <w:bookmarkEnd w:id="23"/>
    </w:p>
    <w:p w14:paraId="0262F608" w14:textId="77777777" w:rsidR="000659E7" w:rsidRPr="00C53883" w:rsidRDefault="000659E7" w:rsidP="000659E7">
      <w:pPr>
        <w:pStyle w:val="Ttulo1"/>
        <w:numPr>
          <w:ilvl w:val="0"/>
          <w:numId w:val="0"/>
        </w:numPr>
        <w:ind w:left="432"/>
        <w:rPr>
          <w:rFonts w:eastAsia="Calibri"/>
          <w:lang w:eastAsia="en-US"/>
        </w:rPr>
      </w:pPr>
    </w:p>
    <w:p w14:paraId="29855505" w14:textId="77777777" w:rsidR="000659E7" w:rsidRPr="00C53883" w:rsidRDefault="000659E7" w:rsidP="000659E7">
      <w:pPr>
        <w:keepNext/>
        <w:keepLines/>
        <w:numPr>
          <w:ilvl w:val="0"/>
          <w:numId w:val="5"/>
        </w:numPr>
        <w:tabs>
          <w:tab w:val="clear" w:pos="432"/>
        </w:tabs>
        <w:spacing w:before="240" w:line="480" w:lineRule="auto"/>
        <w:ind w:left="360" w:hanging="360"/>
        <w:outlineLvl w:val="0"/>
        <w:rPr>
          <w:b/>
          <w:caps/>
          <w:sz w:val="22"/>
          <w:szCs w:val="32"/>
          <w:lang w:eastAsia="en-US"/>
        </w:rPr>
      </w:pPr>
      <w:bookmarkStart w:id="25" w:name="_Toc186122974"/>
      <w:bookmarkStart w:id="26" w:name="_Toc193100763"/>
      <w:bookmarkStart w:id="27" w:name="_Toc201561406"/>
      <w:r w:rsidRPr="00C53883">
        <w:rPr>
          <w:b/>
          <w:caps/>
          <w:sz w:val="22"/>
          <w:szCs w:val="32"/>
          <w:lang w:eastAsia="en-US"/>
        </w:rPr>
        <w:t>ANEXOS</w:t>
      </w:r>
      <w:bookmarkEnd w:id="25"/>
      <w:bookmarkEnd w:id="26"/>
      <w:bookmarkEnd w:id="27"/>
    </w:p>
    <w:p w14:paraId="7B1B5890" w14:textId="77777777" w:rsidR="000659E7" w:rsidRPr="00C53883" w:rsidRDefault="000659E7" w:rsidP="000659E7">
      <w:pPr>
        <w:rPr>
          <w:rFonts w:eastAsia="Calibri"/>
          <w:lang w:eastAsia="en-US"/>
        </w:rPr>
      </w:pPr>
      <w:r w:rsidRPr="00C53883">
        <w:rPr>
          <w:rFonts w:eastAsia="Calibri"/>
          <w:lang w:eastAsia="en-US"/>
        </w:rPr>
        <w:t>Texto normal Texto normal Texto normal Texto normal Texto normal Texto normal Texto normal Texto normal Texto normal Texto normal Texto normal Texto normal Texto normal Texto normal Texto normal Texto normal Texto normal Texto normal</w:t>
      </w:r>
    </w:p>
    <w:p w14:paraId="6321828C" w14:textId="77777777" w:rsidR="003D2455" w:rsidRPr="00AB5E3C" w:rsidRDefault="003D2455" w:rsidP="00AB5E3C">
      <w:pPr>
        <w:tabs>
          <w:tab w:val="left" w:pos="5835"/>
        </w:tabs>
        <w:rPr>
          <w:rFonts w:cs="Arial"/>
        </w:rPr>
      </w:pPr>
    </w:p>
    <w:sectPr w:rsidR="003D2455" w:rsidRPr="00AB5E3C" w:rsidSect="00C82D87">
      <w:headerReference w:type="default" r:id="rId20"/>
      <w:pgSz w:w="12242" w:h="15842" w:code="1"/>
      <w:pgMar w:top="1418" w:right="1418" w:bottom="1418" w:left="1701" w:header="851" w:footer="85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2B9" w14:textId="77777777" w:rsidR="00EF4EF5" w:rsidRDefault="00EF4EF5">
      <w:r>
        <w:separator/>
      </w:r>
    </w:p>
  </w:endnote>
  <w:endnote w:type="continuationSeparator" w:id="0">
    <w:p w14:paraId="55049AE0" w14:textId="77777777" w:rsidR="00EF4EF5" w:rsidRDefault="00EF4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egrita">
    <w:altName w:val="Arial"/>
    <w:panose1 w:val="00000000000000000000"/>
    <w:charset w:val="00"/>
    <w:family w:val="roman"/>
    <w:notTrueType/>
    <w:pitch w:val="default"/>
  </w:font>
  <w:font w:name="Arcadis Frutiger">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cadis Frutiger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10DE" w14:textId="77777777" w:rsidR="001A36A2" w:rsidRDefault="001A36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Borders>
        <w:top w:val="single" w:sz="8" w:space="0" w:color="auto"/>
      </w:tblBorders>
      <w:tblCellMar>
        <w:left w:w="115" w:type="dxa"/>
        <w:bottom w:w="115" w:type="dxa"/>
        <w:right w:w="115" w:type="dxa"/>
      </w:tblCellMar>
      <w:tblLook w:val="04A0" w:firstRow="1" w:lastRow="0" w:firstColumn="1" w:lastColumn="0" w:noHBand="0" w:noVBand="1"/>
    </w:tblPr>
    <w:tblGrid>
      <w:gridCol w:w="7717"/>
      <w:gridCol w:w="1406"/>
    </w:tblGrid>
    <w:tr w:rsidR="00C82D87" w14:paraId="7873A050" w14:textId="77777777" w:rsidTr="00F70F7F">
      <w:trPr>
        <w:cantSplit/>
        <w:trHeight w:val="703"/>
        <w:jc w:val="right"/>
      </w:trPr>
      <w:tc>
        <w:tcPr>
          <w:tcW w:w="7797" w:type="dxa"/>
          <w:vAlign w:val="center"/>
        </w:tcPr>
        <w:p w14:paraId="79C1AE8F" w14:textId="77777777" w:rsidR="00C82D87" w:rsidRPr="00E24CF0" w:rsidRDefault="00C82D87" w:rsidP="00C82D87">
          <w:pPr>
            <w:pStyle w:val="Encabezado"/>
            <w:jc w:val="center"/>
            <w:rPr>
              <w:caps/>
              <w:color w:val="000000" w:themeColor="text1"/>
              <w:sz w:val="16"/>
              <w:szCs w:val="16"/>
            </w:rPr>
          </w:pPr>
          <w:bookmarkStart w:id="1" w:name="_Hlk137546394"/>
          <w:bookmarkStart w:id="2" w:name="_Hlk137546395"/>
          <w:r w:rsidRPr="00E24CF0">
            <w:rPr>
              <w:caps/>
              <w:color w:val="000000" w:themeColor="text1"/>
              <w:sz w:val="16"/>
              <w:szCs w:val="16"/>
              <w:lang w:val="es-CL"/>
            </w:rPr>
            <w:t>Este Documento es Propiedad de CODELCO CHILE</w:t>
          </w:r>
          <w:r w:rsidR="00E24CF0" w:rsidRPr="00E24CF0">
            <w:rPr>
              <w:caps/>
              <w:color w:val="000000" w:themeColor="text1"/>
              <w:sz w:val="16"/>
              <w:szCs w:val="16"/>
              <w:lang w:val="es-CL"/>
            </w:rPr>
            <w:t xml:space="preserve">.                    </w:t>
          </w:r>
          <w:r w:rsidR="00E24CF0">
            <w:rPr>
              <w:caps/>
              <w:color w:val="000000" w:themeColor="text1"/>
              <w:sz w:val="16"/>
              <w:szCs w:val="16"/>
              <w:lang w:val="es-CL"/>
            </w:rPr>
            <w:t xml:space="preserve">                                                                   </w:t>
          </w:r>
          <w:r w:rsidR="00E24CF0" w:rsidRPr="00E24CF0">
            <w:rPr>
              <w:caps/>
              <w:color w:val="000000" w:themeColor="text1"/>
              <w:sz w:val="16"/>
              <w:szCs w:val="16"/>
              <w:lang w:val="es-CL"/>
            </w:rPr>
            <w:t xml:space="preserve">                            </w:t>
          </w:r>
          <w:r w:rsidRPr="00E24CF0">
            <w:rPr>
              <w:caps/>
              <w:color w:val="000000" w:themeColor="text1"/>
              <w:sz w:val="16"/>
              <w:szCs w:val="16"/>
              <w:lang w:val="es-CL"/>
            </w:rPr>
            <w:t>Se Prohíbe su reproducción y exhibición, sin el consentimiento de CODELCO CHILE</w:t>
          </w:r>
          <w:bookmarkEnd w:id="1"/>
          <w:bookmarkEnd w:id="2"/>
        </w:p>
      </w:tc>
      <w:tc>
        <w:tcPr>
          <w:tcW w:w="1417" w:type="dxa"/>
          <w:vAlign w:val="center"/>
        </w:tcPr>
        <w:p w14:paraId="16529039" w14:textId="77777777" w:rsidR="00C82D87" w:rsidRPr="00E24CF0" w:rsidRDefault="00E24CF0">
          <w:pPr>
            <w:pStyle w:val="Piedepgina"/>
            <w:jc w:val="center"/>
            <w:rPr>
              <w:rFonts w:ascii="Arial Narrow" w:hAnsi="Arial Narrow"/>
              <w:sz w:val="16"/>
              <w:szCs w:val="16"/>
            </w:rPr>
          </w:pPr>
          <w:r w:rsidRPr="00E24CF0">
            <w:rPr>
              <w:rFonts w:ascii="Arial Narrow" w:hAnsi="Arial Narrow"/>
              <w:sz w:val="16"/>
              <w:szCs w:val="16"/>
            </w:rPr>
            <w:t xml:space="preserve">Pág. </w:t>
          </w:r>
          <w:r w:rsidR="00C82D87" w:rsidRPr="00E24CF0">
            <w:rPr>
              <w:rFonts w:ascii="Arial Narrow" w:hAnsi="Arial Narrow"/>
              <w:sz w:val="16"/>
              <w:szCs w:val="16"/>
            </w:rPr>
            <w:fldChar w:fldCharType="begin"/>
          </w:r>
          <w:r w:rsidR="00C82D87" w:rsidRPr="00E24CF0">
            <w:rPr>
              <w:rFonts w:ascii="Arial Narrow" w:hAnsi="Arial Narrow"/>
              <w:sz w:val="16"/>
              <w:szCs w:val="16"/>
            </w:rPr>
            <w:instrText>PAGE   \* MERGEFORMAT</w:instrText>
          </w:r>
          <w:r w:rsidR="00C82D87" w:rsidRPr="00E24CF0">
            <w:rPr>
              <w:rFonts w:ascii="Arial Narrow" w:hAnsi="Arial Narrow"/>
              <w:sz w:val="16"/>
              <w:szCs w:val="16"/>
            </w:rPr>
            <w:fldChar w:fldCharType="separate"/>
          </w:r>
          <w:r w:rsidR="00C82D87" w:rsidRPr="00E24CF0">
            <w:rPr>
              <w:rFonts w:ascii="Arial Narrow" w:hAnsi="Arial Narrow"/>
              <w:sz w:val="16"/>
              <w:szCs w:val="16"/>
              <w:lang w:val="es-ES"/>
            </w:rPr>
            <w:t>2</w:t>
          </w:r>
          <w:r w:rsidR="00C82D87" w:rsidRPr="00E24CF0">
            <w:rPr>
              <w:rFonts w:ascii="Arial Narrow" w:hAnsi="Arial Narrow"/>
              <w:sz w:val="16"/>
              <w:szCs w:val="16"/>
            </w:rPr>
            <w:fldChar w:fldCharType="end"/>
          </w:r>
        </w:p>
      </w:tc>
    </w:tr>
  </w:tbl>
  <w:p w14:paraId="06DA1374" w14:textId="77777777" w:rsidR="00095D8A" w:rsidRPr="00095D8A" w:rsidRDefault="00095D8A" w:rsidP="00D20643">
    <w:pPr>
      <w:pStyle w:val="Piedepgina"/>
      <w:jc w:val="center"/>
      <w:rPr>
        <w:i/>
        <w:i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456C" w14:textId="77777777" w:rsidR="001A36A2" w:rsidRDefault="001A36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F9E4" w14:textId="77777777" w:rsidR="00EF4EF5" w:rsidRDefault="00EF4EF5">
      <w:r>
        <w:separator/>
      </w:r>
    </w:p>
  </w:footnote>
  <w:footnote w:type="continuationSeparator" w:id="0">
    <w:p w14:paraId="1C212792" w14:textId="77777777" w:rsidR="00EF4EF5" w:rsidRDefault="00EF4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2DCC" w14:textId="77777777" w:rsidR="001A36A2" w:rsidRDefault="001A36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EE75" w14:textId="77777777" w:rsidR="001A36A2" w:rsidRDefault="001A36A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6EBD" w14:textId="77777777" w:rsidR="001A36A2" w:rsidRDefault="001A36A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Borders>
        <w:bottom w:val="single" w:sz="4" w:space="0" w:color="auto"/>
      </w:tblBorders>
      <w:tblLook w:val="04A0" w:firstRow="1" w:lastRow="0" w:firstColumn="1" w:lastColumn="0" w:noHBand="0" w:noVBand="1"/>
    </w:tblPr>
    <w:tblGrid>
      <w:gridCol w:w="3828"/>
      <w:gridCol w:w="5670"/>
    </w:tblGrid>
    <w:tr w:rsidR="003D6641" w:rsidRPr="003D6641" w14:paraId="54AB7BE3" w14:textId="77777777" w:rsidTr="00220FDD">
      <w:trPr>
        <w:trHeight w:val="993"/>
      </w:trPr>
      <w:tc>
        <w:tcPr>
          <w:tcW w:w="3828" w:type="dxa"/>
        </w:tcPr>
        <w:p w14:paraId="7A648B96" w14:textId="77777777" w:rsidR="003D41DF" w:rsidRPr="00C9703B" w:rsidRDefault="00D0705D" w:rsidP="00D01B39">
          <w:pPr>
            <w:pStyle w:val="Encabezado"/>
            <w:tabs>
              <w:tab w:val="center" w:pos="4419"/>
              <w:tab w:val="right" w:pos="8838"/>
            </w:tabs>
            <w:jc w:val="left"/>
            <w:rPr>
              <w:rFonts w:eastAsia="Calibri" w:cs="Arial"/>
              <w:i/>
              <w:sz w:val="16"/>
              <w:szCs w:val="22"/>
              <w:lang w:val="es-CL" w:eastAsia="en-US"/>
            </w:rPr>
          </w:pPr>
          <w:r>
            <w:rPr>
              <w:rFonts w:eastAsia="Calibri" w:cs="Arial"/>
              <w:i/>
              <w:noProof/>
              <w:sz w:val="16"/>
              <w:szCs w:val="22"/>
              <w:lang w:val="es-CL" w:eastAsia="en-US"/>
            </w:rPr>
            <w:drawing>
              <wp:inline distT="0" distB="0" distL="0" distR="0" wp14:anchorId="716A067D" wp14:editId="0B87EE1D">
                <wp:extent cx="790575" cy="595753"/>
                <wp:effectExtent l="0" t="0" r="0" b="0"/>
                <wp:docPr id="11582762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316" cy="603094"/>
                        </a:xfrm>
                        <a:prstGeom prst="rect">
                          <a:avLst/>
                        </a:prstGeom>
                        <a:noFill/>
                      </pic:spPr>
                    </pic:pic>
                  </a:graphicData>
                </a:graphic>
              </wp:inline>
            </w:drawing>
          </w:r>
        </w:p>
      </w:tc>
      <w:tc>
        <w:tcPr>
          <w:tcW w:w="5670" w:type="dxa"/>
          <w:vAlign w:val="center"/>
        </w:tcPr>
        <w:p w14:paraId="7E4BE383" w14:textId="0DF5507F" w:rsidR="00220FDD" w:rsidRPr="003D6641" w:rsidRDefault="00000000" w:rsidP="00C53883">
          <w:pPr>
            <w:pStyle w:val="Encabezado"/>
            <w:rPr>
              <w:rFonts w:cs="Arial"/>
              <w:i/>
              <w:color w:val="000000" w:themeColor="text1"/>
              <w:sz w:val="16"/>
            </w:rPr>
          </w:pPr>
          <w:sdt>
            <w:sdtPr>
              <w:rPr>
                <w:rFonts w:cs="Arial"/>
                <w:i/>
                <w:color w:val="000000" w:themeColor="text1"/>
                <w:sz w:val="16"/>
              </w:rPr>
              <w:alias w:val="ccCliente"/>
              <w:tag w:val="ccCliente"/>
              <w:id w:val="1877265536"/>
              <w:placeholder>
                <w:docPart w:val="DefaultPlaceholder_-1854013440"/>
              </w:placeholder>
            </w:sdtPr>
            <w:sdtContent>
              <w:r w:rsidR="00DA1AD7">
                <w:rPr>
                  <w:rFonts w:cs="Arial"/>
                  <w:i/>
                  <w:color w:val="000000" w:themeColor="text1"/>
                  <w:sz w:val="16"/>
                </w:rPr>
                <w:t>CODELCO ANDINA</w:t>
              </w:r>
            </w:sdtContent>
          </w:sdt>
          <w:r w:rsidR="003D41DF" w:rsidRPr="003D6641">
            <w:rPr>
              <w:rFonts w:cs="Arial"/>
              <w:i/>
              <w:color w:val="000000" w:themeColor="text1"/>
              <w:sz w:val="16"/>
            </w:rPr>
            <w:t xml:space="preserve"> – </w:t>
          </w:r>
          <w:sdt>
            <w:sdtPr>
              <w:rPr>
                <w:rFonts w:cs="Arial"/>
                <w:i/>
                <w:color w:val="000000" w:themeColor="text1"/>
                <w:sz w:val="16"/>
              </w:rPr>
              <w:alias w:val="ccDivisión"/>
              <w:tag w:val="ccDivisión"/>
              <w:id w:val="-1231228933"/>
              <w:placeholder>
                <w:docPart w:val="DefaultPlaceholder_-1854013440"/>
              </w:placeholder>
            </w:sdtPr>
            <w:sdtContent>
              <w:r w:rsidR="00DA1AD7">
                <w:rPr>
                  <w:rFonts w:cs="Arial"/>
                  <w:i/>
                  <w:color w:val="000000" w:themeColor="text1"/>
                  <w:sz w:val="16"/>
                </w:rPr>
                <w:t>DIVISION EL TENIENTE</w:t>
              </w:r>
            </w:sdtContent>
          </w:sdt>
        </w:p>
        <w:sdt>
          <w:sdtPr>
            <w:rPr>
              <w:rFonts w:cs="Arial"/>
              <w:i/>
              <w:color w:val="000000" w:themeColor="text1"/>
              <w:sz w:val="16"/>
            </w:rPr>
            <w:alias w:val="ccProyecto"/>
            <w:tag w:val="ccProyecto"/>
            <w:id w:val="2070064116"/>
            <w:placeholder>
              <w:docPart w:val="DefaultPlaceholder_-1854013440"/>
            </w:placeholder>
          </w:sdtPr>
          <w:sdtContent>
            <w:p w14:paraId="406419B1" w14:textId="0E7BC7EB" w:rsidR="000659E7" w:rsidRDefault="001D5339" w:rsidP="00C53883">
              <w:pPr>
                <w:pStyle w:val="Encabezado"/>
                <w:rPr>
                  <w:rFonts w:cs="Arial"/>
                  <w:i/>
                  <w:color w:val="000000" w:themeColor="text1"/>
                  <w:sz w:val="16"/>
                </w:rPr>
              </w:pPr>
              <w:r>
                <w:rPr>
                  <w:rFonts w:cs="Arial"/>
                  <w:i/>
                  <w:color w:val="000000" w:themeColor="text1"/>
                  <w:sz w:val="16"/>
                </w:rPr>
                <w:t>INGENIERÍA DE PERFIL REPOTENCIAMIENTO DEL SISTEMA DE TRANSPORTE DE RIPIOS – DGM</w:t>
              </w:r>
            </w:p>
          </w:sdtContent>
        </w:sdt>
        <w:sdt>
          <w:sdtPr>
            <w:rPr>
              <w:rFonts w:cs="Arial"/>
              <w:i/>
              <w:color w:val="000000" w:themeColor="text1"/>
              <w:sz w:val="16"/>
            </w:rPr>
            <w:alias w:val="ccNombreDoc"/>
            <w:tag w:val="ccNombreDoc"/>
            <w:id w:val="-2136007460"/>
            <w:placeholder>
              <w:docPart w:val="DefaultPlaceholder_-1854013440"/>
            </w:placeholder>
          </w:sdtPr>
          <w:sdtContent>
            <w:p w14:paraId="5B3A73F1" w14:textId="54043452" w:rsidR="000659E7" w:rsidRDefault="001D5339" w:rsidP="00C53883">
              <w:pPr>
                <w:pStyle w:val="Encabezado"/>
                <w:rPr>
                  <w:rFonts w:cs="Arial"/>
                  <w:i/>
                  <w:color w:val="000000" w:themeColor="text1"/>
                  <w:sz w:val="16"/>
                </w:rPr>
              </w:pPr>
              <w:r>
                <w:rPr>
                  <w:rFonts w:cs="Arial"/>
                  <w:i/>
                  <w:color w:val="000000" w:themeColor="text1"/>
                  <w:sz w:val="16"/>
                </w:rPr>
                <w:t>PRESUPUESTO DE PRÓXIMA ETAPA DE INGENIERÍA (INCLUYE LISTADO DE INGENIERÍA Y ACTIVIDADES VALORIZADAS)</w:t>
              </w:r>
            </w:p>
          </w:sdtContent>
        </w:sdt>
        <w:p w14:paraId="6C7EB9D1" w14:textId="7513174B" w:rsidR="003D41DF" w:rsidRPr="003D6641" w:rsidRDefault="00000000" w:rsidP="00C53883">
          <w:pPr>
            <w:pStyle w:val="Encabezado"/>
            <w:rPr>
              <w:rFonts w:cs="Arial"/>
              <w:i/>
              <w:color w:val="000000" w:themeColor="text1"/>
              <w:sz w:val="16"/>
            </w:rPr>
          </w:pPr>
          <w:sdt>
            <w:sdtPr>
              <w:rPr>
                <w:rFonts w:cs="Arial"/>
                <w:i/>
                <w:color w:val="000000" w:themeColor="text1"/>
                <w:sz w:val="16"/>
              </w:rPr>
              <w:alias w:val="ccCodigoCliente"/>
              <w:tag w:val="ccCodigoCliente"/>
              <w:id w:val="-1051533668"/>
              <w:placeholder>
                <w:docPart w:val="DefaultPlaceholder_-1854013440"/>
              </w:placeholder>
            </w:sdtPr>
            <w:sdtContent>
              <w:r w:rsidR="001D5339">
                <w:rPr>
                  <w:rFonts w:cs="Arial"/>
                  <w:i/>
                  <w:color w:val="000000" w:themeColor="text1"/>
                  <w:sz w:val="16"/>
                </w:rPr>
                <w:t>4600028777_ODS01-03620-INFIC-00003</w:t>
              </w:r>
            </w:sdtContent>
          </w:sdt>
          <w:r w:rsidR="003D41DF" w:rsidRPr="003D6641">
            <w:rPr>
              <w:rFonts w:cs="Arial"/>
              <w:i/>
              <w:color w:val="000000" w:themeColor="text1"/>
              <w:sz w:val="16"/>
            </w:rPr>
            <w:t xml:space="preserve">_REV </w:t>
          </w:r>
          <w:sdt>
            <w:sdtPr>
              <w:rPr>
                <w:rFonts w:cs="Arial"/>
                <w:i/>
                <w:color w:val="000000" w:themeColor="text1"/>
                <w:sz w:val="16"/>
              </w:rPr>
              <w:alias w:val="ccRevision"/>
              <w:tag w:val="ccRevision"/>
              <w:id w:val="-253596952"/>
              <w:placeholder>
                <w:docPart w:val="DefaultPlaceholder_-1854013440"/>
              </w:placeholder>
            </w:sdtPr>
            <w:sdtContent>
              <w:r w:rsidR="00AA542F">
                <w:rPr>
                  <w:rFonts w:cs="Arial"/>
                  <w:i/>
                  <w:color w:val="000000" w:themeColor="text1"/>
                  <w:sz w:val="16"/>
                </w:rPr>
                <w:t>B</w:t>
              </w:r>
            </w:sdtContent>
          </w:sdt>
        </w:p>
      </w:tc>
    </w:tr>
  </w:tbl>
  <w:p w14:paraId="51BCA222" w14:textId="77777777" w:rsidR="003D41DF" w:rsidRDefault="003D41DF" w:rsidP="00E30C61">
    <w:pPr>
      <w:spacing w:line="239" w:lineRule="auto"/>
      <w:ind w:left="103" w:right="-77"/>
      <w:jc w:val="right"/>
      <w:rPr>
        <w:rFonts w:cs="Arial"/>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53A0B9A2"/>
    <w:lvl w:ilvl="0">
      <w:start w:val="1"/>
      <w:numFmt w:val="decimal"/>
      <w:pStyle w:val="Listaconnmeros4"/>
      <w:lvlText w:val="%1."/>
      <w:lvlJc w:val="left"/>
      <w:pPr>
        <w:tabs>
          <w:tab w:val="num" w:pos="1209"/>
        </w:tabs>
        <w:ind w:left="1209" w:hanging="360"/>
      </w:pPr>
    </w:lvl>
  </w:abstractNum>
  <w:abstractNum w:abstractNumId="1" w15:restartNumberingAfterBreak="0">
    <w:nsid w:val="FFFFFF88"/>
    <w:multiLevelType w:val="singleLevel"/>
    <w:tmpl w:val="DCE83296"/>
    <w:lvl w:ilvl="0">
      <w:start w:val="1"/>
      <w:numFmt w:val="decimal"/>
      <w:pStyle w:val="Listaconletrasnegrilla"/>
      <w:lvlText w:val="%1."/>
      <w:lvlJc w:val="left"/>
      <w:pPr>
        <w:tabs>
          <w:tab w:val="num" w:pos="360"/>
        </w:tabs>
        <w:ind w:left="360" w:hanging="360"/>
      </w:pPr>
    </w:lvl>
  </w:abstractNum>
  <w:abstractNum w:abstractNumId="2" w15:restartNumberingAfterBreak="0">
    <w:nsid w:val="00000002"/>
    <w:multiLevelType w:val="multilevel"/>
    <w:tmpl w:val="00000000"/>
    <w:name w:val="_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B13067D"/>
    <w:multiLevelType w:val="multilevel"/>
    <w:tmpl w:val="45321626"/>
    <w:lvl w:ilvl="0">
      <w:numFmt w:val="bullet"/>
      <w:lvlText w:val="-"/>
      <w:lvlJc w:val="left"/>
      <w:pPr>
        <w:tabs>
          <w:tab w:val="num" w:pos="2987"/>
        </w:tabs>
        <w:ind w:left="2987" w:hanging="720"/>
      </w:pPr>
      <w:rPr>
        <w:rFonts w:ascii="Times New Roman" w:eastAsia="Times New Roman" w:hAnsi="Times New Roman" w:cs="Times New Roman" w:hint="default"/>
      </w:rPr>
    </w:lvl>
    <w:lvl w:ilvl="1">
      <w:numFmt w:val="bullet"/>
      <w:pStyle w:val="Listaconvietas2"/>
      <w:lvlText w:val="-"/>
      <w:lvlJc w:val="left"/>
      <w:pPr>
        <w:tabs>
          <w:tab w:val="num" w:pos="2651"/>
        </w:tabs>
        <w:ind w:left="2651" w:hanging="720"/>
      </w:pPr>
      <w:rPr>
        <w:rFonts w:ascii="Times New Roman" w:eastAsia="Times New Roman" w:hAnsi="Times New Roman" w:cs="Times New Roman" w:hint="default"/>
      </w:rPr>
    </w:lvl>
    <w:lvl w:ilvl="2" w:tentative="1">
      <w:start w:val="1"/>
      <w:numFmt w:val="bullet"/>
      <w:lvlText w:val=""/>
      <w:lvlJc w:val="left"/>
      <w:pPr>
        <w:tabs>
          <w:tab w:val="num" w:pos="3011"/>
        </w:tabs>
        <w:ind w:left="3011" w:hanging="360"/>
      </w:pPr>
      <w:rPr>
        <w:rFonts w:ascii="Wingdings" w:hAnsi="Wingdings" w:hint="default"/>
      </w:rPr>
    </w:lvl>
    <w:lvl w:ilvl="3" w:tentative="1">
      <w:start w:val="1"/>
      <w:numFmt w:val="bullet"/>
      <w:lvlText w:val=""/>
      <w:lvlJc w:val="left"/>
      <w:pPr>
        <w:tabs>
          <w:tab w:val="num" w:pos="3731"/>
        </w:tabs>
        <w:ind w:left="3731" w:hanging="360"/>
      </w:pPr>
      <w:rPr>
        <w:rFonts w:ascii="Symbol" w:hAnsi="Symbol" w:hint="default"/>
      </w:rPr>
    </w:lvl>
    <w:lvl w:ilvl="4" w:tentative="1">
      <w:start w:val="1"/>
      <w:numFmt w:val="bullet"/>
      <w:lvlText w:val="o"/>
      <w:lvlJc w:val="left"/>
      <w:pPr>
        <w:tabs>
          <w:tab w:val="num" w:pos="4451"/>
        </w:tabs>
        <w:ind w:left="4451" w:hanging="360"/>
      </w:pPr>
      <w:rPr>
        <w:rFonts w:ascii="Courier New" w:hAnsi="Courier New" w:hint="default"/>
      </w:rPr>
    </w:lvl>
    <w:lvl w:ilvl="5" w:tentative="1">
      <w:start w:val="1"/>
      <w:numFmt w:val="bullet"/>
      <w:lvlText w:val=""/>
      <w:lvlJc w:val="left"/>
      <w:pPr>
        <w:tabs>
          <w:tab w:val="num" w:pos="5171"/>
        </w:tabs>
        <w:ind w:left="5171" w:hanging="360"/>
      </w:pPr>
      <w:rPr>
        <w:rFonts w:ascii="Wingdings" w:hAnsi="Wingdings" w:hint="default"/>
      </w:rPr>
    </w:lvl>
    <w:lvl w:ilvl="6" w:tentative="1">
      <w:start w:val="1"/>
      <w:numFmt w:val="bullet"/>
      <w:lvlText w:val=""/>
      <w:lvlJc w:val="left"/>
      <w:pPr>
        <w:tabs>
          <w:tab w:val="num" w:pos="5891"/>
        </w:tabs>
        <w:ind w:left="5891" w:hanging="360"/>
      </w:pPr>
      <w:rPr>
        <w:rFonts w:ascii="Symbol" w:hAnsi="Symbol" w:hint="default"/>
      </w:rPr>
    </w:lvl>
    <w:lvl w:ilvl="7" w:tentative="1">
      <w:start w:val="1"/>
      <w:numFmt w:val="bullet"/>
      <w:lvlText w:val="o"/>
      <w:lvlJc w:val="left"/>
      <w:pPr>
        <w:tabs>
          <w:tab w:val="num" w:pos="6611"/>
        </w:tabs>
        <w:ind w:left="6611" w:hanging="360"/>
      </w:pPr>
      <w:rPr>
        <w:rFonts w:ascii="Courier New" w:hAnsi="Courier New" w:hint="default"/>
      </w:rPr>
    </w:lvl>
    <w:lvl w:ilvl="8"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C316E40"/>
    <w:multiLevelType w:val="singleLevel"/>
    <w:tmpl w:val="F364C66C"/>
    <w:lvl w:ilvl="0">
      <w:start w:val="1"/>
      <w:numFmt w:val="bullet"/>
      <w:pStyle w:val="Vieta3"/>
      <w:lvlText w:val=""/>
      <w:lvlJc w:val="left"/>
      <w:pPr>
        <w:tabs>
          <w:tab w:val="num" w:pos="1636"/>
        </w:tabs>
        <w:ind w:left="1636" w:hanging="360"/>
      </w:pPr>
      <w:rPr>
        <w:rFonts w:ascii="Wingdings" w:hAnsi="Wingdings" w:hint="default"/>
        <w:sz w:val="24"/>
        <w:szCs w:val="24"/>
      </w:rPr>
    </w:lvl>
  </w:abstractNum>
  <w:abstractNum w:abstractNumId="5" w15:restartNumberingAfterBreak="0">
    <w:nsid w:val="13CD4985"/>
    <w:multiLevelType w:val="multilevel"/>
    <w:tmpl w:val="B3E27D4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6" w15:restartNumberingAfterBreak="0">
    <w:nsid w:val="19B31DB6"/>
    <w:multiLevelType w:val="hybridMultilevel"/>
    <w:tmpl w:val="ECE22E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B0072A9"/>
    <w:multiLevelType w:val="multilevel"/>
    <w:tmpl w:val="166CAEE8"/>
    <w:lvl w:ilvl="0">
      <w:start w:val="1"/>
      <w:numFmt w:val="bullet"/>
      <w:lvlRestart w:val="0"/>
      <w:lvlText w:val=""/>
      <w:lvlJc w:val="left"/>
      <w:pPr>
        <w:tabs>
          <w:tab w:val="num" w:pos="1571"/>
        </w:tabs>
        <w:ind w:left="1571" w:hanging="363"/>
      </w:pPr>
      <w:rPr>
        <w:rFonts w:ascii="Symbol" w:hAnsi="Symbol" w:hint="default"/>
      </w:rPr>
    </w:lvl>
    <w:lvl w:ilvl="1">
      <w:start w:val="1"/>
      <w:numFmt w:val="lowerLetter"/>
      <w:pStyle w:val="LETRAS"/>
      <w:lvlText w:val="%2)"/>
      <w:lvlJc w:val="left"/>
      <w:pPr>
        <w:tabs>
          <w:tab w:val="num" w:pos="2291"/>
        </w:tabs>
        <w:ind w:left="2291" w:hanging="360"/>
      </w:pPr>
    </w:lvl>
    <w:lvl w:ilvl="2" w:tentative="1">
      <w:start w:val="1"/>
      <w:numFmt w:val="bullet"/>
      <w:lvlText w:val=""/>
      <w:lvlJc w:val="left"/>
      <w:pPr>
        <w:tabs>
          <w:tab w:val="num" w:pos="3011"/>
        </w:tabs>
        <w:ind w:left="3011" w:hanging="360"/>
      </w:pPr>
      <w:rPr>
        <w:rFonts w:ascii="Wingdings" w:hAnsi="Wingdings" w:hint="default"/>
      </w:rPr>
    </w:lvl>
    <w:lvl w:ilvl="3" w:tentative="1">
      <w:start w:val="1"/>
      <w:numFmt w:val="bullet"/>
      <w:lvlText w:val=""/>
      <w:lvlJc w:val="left"/>
      <w:pPr>
        <w:tabs>
          <w:tab w:val="num" w:pos="3731"/>
        </w:tabs>
        <w:ind w:left="3731" w:hanging="360"/>
      </w:pPr>
      <w:rPr>
        <w:rFonts w:ascii="Symbol" w:hAnsi="Symbol" w:hint="default"/>
      </w:rPr>
    </w:lvl>
    <w:lvl w:ilvl="4" w:tentative="1">
      <w:start w:val="1"/>
      <w:numFmt w:val="bullet"/>
      <w:lvlText w:val="o"/>
      <w:lvlJc w:val="left"/>
      <w:pPr>
        <w:tabs>
          <w:tab w:val="num" w:pos="4451"/>
        </w:tabs>
        <w:ind w:left="4451" w:hanging="360"/>
      </w:pPr>
      <w:rPr>
        <w:rFonts w:ascii="Courier New" w:hAnsi="Courier New" w:hint="default"/>
      </w:rPr>
    </w:lvl>
    <w:lvl w:ilvl="5" w:tentative="1">
      <w:start w:val="1"/>
      <w:numFmt w:val="bullet"/>
      <w:lvlText w:val=""/>
      <w:lvlJc w:val="left"/>
      <w:pPr>
        <w:tabs>
          <w:tab w:val="num" w:pos="5171"/>
        </w:tabs>
        <w:ind w:left="5171" w:hanging="360"/>
      </w:pPr>
      <w:rPr>
        <w:rFonts w:ascii="Wingdings" w:hAnsi="Wingdings" w:hint="default"/>
      </w:rPr>
    </w:lvl>
    <w:lvl w:ilvl="6" w:tentative="1">
      <w:start w:val="1"/>
      <w:numFmt w:val="bullet"/>
      <w:lvlText w:val=""/>
      <w:lvlJc w:val="left"/>
      <w:pPr>
        <w:tabs>
          <w:tab w:val="num" w:pos="5891"/>
        </w:tabs>
        <w:ind w:left="5891" w:hanging="360"/>
      </w:pPr>
      <w:rPr>
        <w:rFonts w:ascii="Symbol" w:hAnsi="Symbol" w:hint="default"/>
      </w:rPr>
    </w:lvl>
    <w:lvl w:ilvl="7" w:tentative="1">
      <w:start w:val="1"/>
      <w:numFmt w:val="bullet"/>
      <w:lvlText w:val="o"/>
      <w:lvlJc w:val="left"/>
      <w:pPr>
        <w:tabs>
          <w:tab w:val="num" w:pos="6611"/>
        </w:tabs>
        <w:ind w:left="6611" w:hanging="360"/>
      </w:pPr>
      <w:rPr>
        <w:rFonts w:ascii="Courier New" w:hAnsi="Courier New" w:hint="default"/>
      </w:rPr>
    </w:lvl>
    <w:lvl w:ilvl="8" w:tentative="1">
      <w:start w:val="1"/>
      <w:numFmt w:val="bullet"/>
      <w:lvlText w:val=""/>
      <w:lvlJc w:val="left"/>
      <w:pPr>
        <w:tabs>
          <w:tab w:val="num" w:pos="7331"/>
        </w:tabs>
        <w:ind w:left="7331" w:hanging="360"/>
      </w:pPr>
      <w:rPr>
        <w:rFonts w:ascii="Wingdings" w:hAnsi="Wingdings" w:hint="default"/>
      </w:rPr>
    </w:lvl>
  </w:abstractNum>
  <w:abstractNum w:abstractNumId="8" w15:restartNumberingAfterBreak="0">
    <w:nsid w:val="1B3A4408"/>
    <w:multiLevelType w:val="hybridMultilevel"/>
    <w:tmpl w:val="675A6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B402788"/>
    <w:multiLevelType w:val="multilevel"/>
    <w:tmpl w:val="8BA81B32"/>
    <w:lvl w:ilvl="0">
      <w:start w:val="1"/>
      <w:numFmt w:val="lowerRoman"/>
      <w:pStyle w:val="Listaconletrasi"/>
      <w:lvlText w:val="%1)"/>
      <w:lvlJc w:val="left"/>
      <w:pPr>
        <w:tabs>
          <w:tab w:val="num" w:pos="1418"/>
        </w:tabs>
        <w:ind w:left="1418" w:hanging="567"/>
      </w:pPr>
      <w:rPr>
        <w:rFonts w:ascii="Arial" w:hAnsi="Arial" w:hint="default"/>
        <w:b w:val="0"/>
        <w:i w:val="0"/>
        <w:caps w:val="0"/>
        <w:strike w:val="0"/>
        <w:dstrike w:val="0"/>
        <w:vanish w:val="0"/>
        <w:color w:val="000000"/>
        <w:sz w:val="22"/>
        <w:vertAlign w:val="baseline"/>
      </w:rPr>
    </w:lvl>
    <w:lvl w:ilvl="1">
      <w:start w:val="1"/>
      <w:numFmt w:val="lowerRoman"/>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1DEB0270"/>
    <w:multiLevelType w:val="hybridMultilevel"/>
    <w:tmpl w:val="5C849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3DF4EEA"/>
    <w:multiLevelType w:val="multilevel"/>
    <w:tmpl w:val="FFA4CD80"/>
    <w:lvl w:ilvl="0">
      <w:start w:val="1"/>
      <w:numFmt w:val="decimal"/>
      <w:pStyle w:val="NumberedHeading1"/>
      <w:suff w:val="space"/>
      <w:lvlText w:val="%1"/>
      <w:lvlJc w:val="left"/>
      <w:pPr>
        <w:ind w:left="0" w:firstLine="0"/>
      </w:pPr>
      <w:rPr>
        <w:rFonts w:hint="default"/>
      </w:rPr>
    </w:lvl>
    <w:lvl w:ilvl="1">
      <w:start w:val="1"/>
      <w:numFmt w:val="decimal"/>
      <w:pStyle w:val="NumberedHeading2"/>
      <w:suff w:val="space"/>
      <w:lvlText w:val="%1.%2"/>
      <w:lvlJc w:val="left"/>
      <w:pPr>
        <w:ind w:left="0" w:firstLine="0"/>
      </w:pPr>
      <w:rPr>
        <w:rFonts w:hint="default"/>
      </w:rPr>
    </w:lvl>
    <w:lvl w:ilvl="2">
      <w:start w:val="1"/>
      <w:numFmt w:val="decimal"/>
      <w:pStyle w:val="NumberedHeading3"/>
      <w:suff w:val="space"/>
      <w:lvlText w:val="%1.%2.%3"/>
      <w:lvlJc w:val="left"/>
      <w:pPr>
        <w:ind w:left="0" w:firstLine="0"/>
      </w:pPr>
      <w:rPr>
        <w:rFonts w:hint="default"/>
      </w:rPr>
    </w:lvl>
    <w:lvl w:ilvl="3">
      <w:start w:val="1"/>
      <w:numFmt w:val="decimal"/>
      <w:pStyle w:val="NumberedHeading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2485318A"/>
    <w:multiLevelType w:val="singleLevel"/>
    <w:tmpl w:val="F654A2D4"/>
    <w:lvl w:ilvl="0">
      <w:start w:val="1"/>
      <w:numFmt w:val="bullet"/>
      <w:pStyle w:val="Listaconvietas"/>
      <w:lvlText w:val=""/>
      <w:lvlJc w:val="left"/>
      <w:pPr>
        <w:tabs>
          <w:tab w:val="num" w:pos="360"/>
        </w:tabs>
        <w:ind w:left="360" w:hanging="360"/>
      </w:pPr>
      <w:rPr>
        <w:rFonts w:ascii="Symbol" w:hAnsi="Symbol" w:hint="default"/>
      </w:rPr>
    </w:lvl>
  </w:abstractNum>
  <w:abstractNum w:abstractNumId="13" w15:restartNumberingAfterBreak="0">
    <w:nsid w:val="25CA7805"/>
    <w:multiLevelType w:val="hybridMultilevel"/>
    <w:tmpl w:val="91A0427C"/>
    <w:lvl w:ilvl="0" w:tplc="91E6CA62">
      <w:start w:val="1"/>
      <w:numFmt w:val="decimal"/>
      <w:pStyle w:val="VietaNumerica"/>
      <w:lvlText w:val="%1."/>
      <w:lvlJc w:val="left"/>
      <w:pPr>
        <w:ind w:left="284" w:hanging="284"/>
      </w:pPr>
      <w:rPr>
        <w:rFonts w:hint="default"/>
        <w:color w:val="000000" w:themeColor="text1"/>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4" w15:restartNumberingAfterBreak="0">
    <w:nsid w:val="333A66DD"/>
    <w:multiLevelType w:val="multilevel"/>
    <w:tmpl w:val="DC3A443E"/>
    <w:lvl w:ilvl="0">
      <w:start w:val="1"/>
      <w:numFmt w:val="bullet"/>
      <w:pStyle w:val="Titulo6"/>
      <w:lvlText w:val=""/>
      <w:lvlJc w:val="left"/>
      <w:pPr>
        <w:ind w:left="284" w:hanging="284"/>
      </w:pPr>
      <w:rPr>
        <w:rFonts w:ascii="Symbol" w:hAnsi="Symbol" w:hint="default"/>
        <w:color w:val="E4610F"/>
      </w:rPr>
    </w:lvl>
    <w:lvl w:ilvl="1">
      <w:start w:val="1"/>
      <w:numFmt w:val="bullet"/>
      <w:pStyle w:val="Titulo6"/>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5" w15:restartNumberingAfterBreak="0">
    <w:nsid w:val="34C116BA"/>
    <w:multiLevelType w:val="hybridMultilevel"/>
    <w:tmpl w:val="18C0F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C8B5789"/>
    <w:multiLevelType w:val="hybridMultilevel"/>
    <w:tmpl w:val="ED628592"/>
    <w:lvl w:ilvl="0" w:tplc="D7BE0CEC">
      <w:start w:val="1"/>
      <w:numFmt w:val="lowerLetter"/>
      <w:pStyle w:val="Titulo8"/>
      <w:lvlText w:val="%1."/>
      <w:lvlJc w:val="left"/>
      <w:pPr>
        <w:ind w:left="284" w:hanging="284"/>
      </w:pPr>
      <w:rPr>
        <w:rFonts w:hint="default"/>
        <w:color w:val="E4610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5F1A4D"/>
    <w:multiLevelType w:val="singleLevel"/>
    <w:tmpl w:val="69DA4F8E"/>
    <w:lvl w:ilvl="0">
      <w:start w:val="1"/>
      <w:numFmt w:val="bullet"/>
      <w:pStyle w:val="GUION1NIVEL"/>
      <w:lvlText w:val=""/>
      <w:lvlJc w:val="left"/>
      <w:pPr>
        <w:tabs>
          <w:tab w:val="num" w:pos="567"/>
        </w:tabs>
        <w:ind w:left="567" w:hanging="567"/>
      </w:pPr>
      <w:rPr>
        <w:rFonts w:ascii="Symbol" w:hAnsi="Symbol" w:hint="default"/>
      </w:rPr>
    </w:lvl>
  </w:abstractNum>
  <w:abstractNum w:abstractNumId="18" w15:restartNumberingAfterBreak="0">
    <w:nsid w:val="434733D0"/>
    <w:multiLevelType w:val="multilevel"/>
    <w:tmpl w:val="2000ED90"/>
    <w:lvl w:ilvl="0">
      <w:start w:val="1"/>
      <w:numFmt w:val="bullet"/>
      <w:pStyle w:val="Vieta2"/>
      <w:lvlText w:val=""/>
      <w:lvlJc w:val="left"/>
      <w:pPr>
        <w:tabs>
          <w:tab w:val="num" w:pos="1069"/>
        </w:tabs>
        <w:ind w:left="1069"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cs="Arial Rounded MT Bold"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Rounded MT Bold"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Rounded MT Bold"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286FE0"/>
    <w:multiLevelType w:val="hybridMultilevel"/>
    <w:tmpl w:val="6E6A6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1257EF"/>
    <w:multiLevelType w:val="hybridMultilevel"/>
    <w:tmpl w:val="7A662182"/>
    <w:lvl w:ilvl="0" w:tplc="8DC2E9C2">
      <w:start w:val="1"/>
      <w:numFmt w:val="lowerRoman"/>
      <w:pStyle w:val="Titulo7"/>
      <w:lvlText w:val="%1."/>
      <w:lvlJc w:val="left"/>
      <w:pPr>
        <w:ind w:left="360" w:hanging="360"/>
      </w:pPr>
      <w:rPr>
        <w:rFonts w:hint="default"/>
        <w:color w:val="E4610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6F447D"/>
    <w:multiLevelType w:val="hybridMultilevel"/>
    <w:tmpl w:val="7B0840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0CD5F98"/>
    <w:multiLevelType w:val="hybridMultilevel"/>
    <w:tmpl w:val="26C605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1E83A04"/>
    <w:multiLevelType w:val="hybridMultilevel"/>
    <w:tmpl w:val="279008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43E6473"/>
    <w:multiLevelType w:val="multilevel"/>
    <w:tmpl w:val="DBB2E4AC"/>
    <w:lvl w:ilvl="0">
      <w:start w:val="1"/>
      <w:numFmt w:val="bullet"/>
      <w:pStyle w:val="Vietaguion"/>
      <w:lvlText w:val=""/>
      <w:lvlJc w:val="left"/>
      <w:pPr>
        <w:ind w:left="284" w:hanging="284"/>
      </w:pPr>
      <w:rPr>
        <w:rFonts w:ascii="Symbol" w:hAnsi="Symbol" w:hint="default"/>
        <w:color w:val="auto"/>
      </w:rPr>
    </w:lvl>
    <w:lvl w:ilvl="1">
      <w:start w:val="1"/>
      <w:numFmt w:val="bullet"/>
      <w:pStyle w:val="Vietaguion"/>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5" w15:restartNumberingAfterBreak="0">
    <w:nsid w:val="6A144902"/>
    <w:multiLevelType w:val="hybridMultilevel"/>
    <w:tmpl w:val="205CC860"/>
    <w:lvl w:ilvl="0" w:tplc="C71652B0">
      <w:start w:val="1"/>
      <w:numFmt w:val="bullet"/>
      <w:lvlText w:val="•"/>
      <w:lvlJc w:val="left"/>
      <w:pPr>
        <w:tabs>
          <w:tab w:val="num" w:pos="720"/>
        </w:tabs>
        <w:ind w:left="720" w:hanging="360"/>
      </w:pPr>
      <w:rPr>
        <w:rFonts w:ascii="Arial" w:hAnsi="Arial" w:hint="default"/>
      </w:rPr>
    </w:lvl>
    <w:lvl w:ilvl="1" w:tplc="939668C8" w:tentative="1">
      <w:start w:val="1"/>
      <w:numFmt w:val="bullet"/>
      <w:lvlText w:val="•"/>
      <w:lvlJc w:val="left"/>
      <w:pPr>
        <w:tabs>
          <w:tab w:val="num" w:pos="1440"/>
        </w:tabs>
        <w:ind w:left="1440" w:hanging="360"/>
      </w:pPr>
      <w:rPr>
        <w:rFonts w:ascii="Arial" w:hAnsi="Arial" w:hint="default"/>
      </w:rPr>
    </w:lvl>
    <w:lvl w:ilvl="2" w:tplc="3D4A9170" w:tentative="1">
      <w:start w:val="1"/>
      <w:numFmt w:val="bullet"/>
      <w:lvlText w:val="•"/>
      <w:lvlJc w:val="left"/>
      <w:pPr>
        <w:tabs>
          <w:tab w:val="num" w:pos="2160"/>
        </w:tabs>
        <w:ind w:left="2160" w:hanging="360"/>
      </w:pPr>
      <w:rPr>
        <w:rFonts w:ascii="Arial" w:hAnsi="Arial" w:hint="default"/>
      </w:rPr>
    </w:lvl>
    <w:lvl w:ilvl="3" w:tplc="E236F6DC" w:tentative="1">
      <w:start w:val="1"/>
      <w:numFmt w:val="bullet"/>
      <w:lvlText w:val="•"/>
      <w:lvlJc w:val="left"/>
      <w:pPr>
        <w:tabs>
          <w:tab w:val="num" w:pos="2880"/>
        </w:tabs>
        <w:ind w:left="2880" w:hanging="360"/>
      </w:pPr>
      <w:rPr>
        <w:rFonts w:ascii="Arial" w:hAnsi="Arial" w:hint="default"/>
      </w:rPr>
    </w:lvl>
    <w:lvl w:ilvl="4" w:tplc="1AAA75B2" w:tentative="1">
      <w:start w:val="1"/>
      <w:numFmt w:val="bullet"/>
      <w:lvlText w:val="•"/>
      <w:lvlJc w:val="left"/>
      <w:pPr>
        <w:tabs>
          <w:tab w:val="num" w:pos="3600"/>
        </w:tabs>
        <w:ind w:left="3600" w:hanging="360"/>
      </w:pPr>
      <w:rPr>
        <w:rFonts w:ascii="Arial" w:hAnsi="Arial" w:hint="default"/>
      </w:rPr>
    </w:lvl>
    <w:lvl w:ilvl="5" w:tplc="B0D695B0" w:tentative="1">
      <w:start w:val="1"/>
      <w:numFmt w:val="bullet"/>
      <w:lvlText w:val="•"/>
      <w:lvlJc w:val="left"/>
      <w:pPr>
        <w:tabs>
          <w:tab w:val="num" w:pos="4320"/>
        </w:tabs>
        <w:ind w:left="4320" w:hanging="360"/>
      </w:pPr>
      <w:rPr>
        <w:rFonts w:ascii="Arial" w:hAnsi="Arial" w:hint="default"/>
      </w:rPr>
    </w:lvl>
    <w:lvl w:ilvl="6" w:tplc="11CADB8A" w:tentative="1">
      <w:start w:val="1"/>
      <w:numFmt w:val="bullet"/>
      <w:lvlText w:val="•"/>
      <w:lvlJc w:val="left"/>
      <w:pPr>
        <w:tabs>
          <w:tab w:val="num" w:pos="5040"/>
        </w:tabs>
        <w:ind w:left="5040" w:hanging="360"/>
      </w:pPr>
      <w:rPr>
        <w:rFonts w:ascii="Arial" w:hAnsi="Arial" w:hint="default"/>
      </w:rPr>
    </w:lvl>
    <w:lvl w:ilvl="7" w:tplc="F3EEB496" w:tentative="1">
      <w:start w:val="1"/>
      <w:numFmt w:val="bullet"/>
      <w:lvlText w:val="•"/>
      <w:lvlJc w:val="left"/>
      <w:pPr>
        <w:tabs>
          <w:tab w:val="num" w:pos="5760"/>
        </w:tabs>
        <w:ind w:left="5760" w:hanging="360"/>
      </w:pPr>
      <w:rPr>
        <w:rFonts w:ascii="Arial" w:hAnsi="Arial" w:hint="default"/>
      </w:rPr>
    </w:lvl>
    <w:lvl w:ilvl="8" w:tplc="741E011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024797"/>
    <w:multiLevelType w:val="hybridMultilevel"/>
    <w:tmpl w:val="75AA5F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D047F82"/>
    <w:multiLevelType w:val="hybridMultilevel"/>
    <w:tmpl w:val="5CCC7F16"/>
    <w:lvl w:ilvl="0" w:tplc="340A0001">
      <w:start w:val="1"/>
      <w:numFmt w:val="bullet"/>
      <w:lvlText w:val=""/>
      <w:lvlJc w:val="left"/>
      <w:pPr>
        <w:ind w:left="720" w:hanging="360"/>
      </w:pPr>
      <w:rPr>
        <w:rFonts w:ascii="Symbol" w:hAnsi="Symbol" w:hint="default"/>
      </w:rPr>
    </w:lvl>
    <w:lvl w:ilvl="1" w:tplc="4296E36A">
      <w:start w:val="1"/>
      <w:numFmt w:val="bullet"/>
      <w:lvlText w:val="­"/>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3D9173A"/>
    <w:multiLevelType w:val="hybridMultilevel"/>
    <w:tmpl w:val="858A9160"/>
    <w:lvl w:ilvl="0" w:tplc="A1AA7C60">
      <w:start w:val="1"/>
      <w:numFmt w:val="bullet"/>
      <w:lvlText w:val="•"/>
      <w:lvlJc w:val="left"/>
      <w:pPr>
        <w:tabs>
          <w:tab w:val="num" w:pos="720"/>
        </w:tabs>
        <w:ind w:left="720" w:hanging="360"/>
      </w:pPr>
      <w:rPr>
        <w:rFonts w:ascii="Arial" w:hAnsi="Arial" w:hint="default"/>
      </w:rPr>
    </w:lvl>
    <w:lvl w:ilvl="1" w:tplc="CEA2A8E6" w:tentative="1">
      <w:start w:val="1"/>
      <w:numFmt w:val="bullet"/>
      <w:lvlText w:val="•"/>
      <w:lvlJc w:val="left"/>
      <w:pPr>
        <w:tabs>
          <w:tab w:val="num" w:pos="1440"/>
        </w:tabs>
        <w:ind w:left="1440" w:hanging="360"/>
      </w:pPr>
      <w:rPr>
        <w:rFonts w:ascii="Arial" w:hAnsi="Arial" w:hint="default"/>
      </w:rPr>
    </w:lvl>
    <w:lvl w:ilvl="2" w:tplc="22C67DE8" w:tentative="1">
      <w:start w:val="1"/>
      <w:numFmt w:val="bullet"/>
      <w:lvlText w:val="•"/>
      <w:lvlJc w:val="left"/>
      <w:pPr>
        <w:tabs>
          <w:tab w:val="num" w:pos="2160"/>
        </w:tabs>
        <w:ind w:left="2160" w:hanging="360"/>
      </w:pPr>
      <w:rPr>
        <w:rFonts w:ascii="Arial" w:hAnsi="Arial" w:hint="default"/>
      </w:rPr>
    </w:lvl>
    <w:lvl w:ilvl="3" w:tplc="9594D2D0" w:tentative="1">
      <w:start w:val="1"/>
      <w:numFmt w:val="bullet"/>
      <w:lvlText w:val="•"/>
      <w:lvlJc w:val="left"/>
      <w:pPr>
        <w:tabs>
          <w:tab w:val="num" w:pos="2880"/>
        </w:tabs>
        <w:ind w:left="2880" w:hanging="360"/>
      </w:pPr>
      <w:rPr>
        <w:rFonts w:ascii="Arial" w:hAnsi="Arial" w:hint="default"/>
      </w:rPr>
    </w:lvl>
    <w:lvl w:ilvl="4" w:tplc="259AE098" w:tentative="1">
      <w:start w:val="1"/>
      <w:numFmt w:val="bullet"/>
      <w:lvlText w:val="•"/>
      <w:lvlJc w:val="left"/>
      <w:pPr>
        <w:tabs>
          <w:tab w:val="num" w:pos="3600"/>
        </w:tabs>
        <w:ind w:left="3600" w:hanging="360"/>
      </w:pPr>
      <w:rPr>
        <w:rFonts w:ascii="Arial" w:hAnsi="Arial" w:hint="default"/>
      </w:rPr>
    </w:lvl>
    <w:lvl w:ilvl="5" w:tplc="CB44A2EC" w:tentative="1">
      <w:start w:val="1"/>
      <w:numFmt w:val="bullet"/>
      <w:lvlText w:val="•"/>
      <w:lvlJc w:val="left"/>
      <w:pPr>
        <w:tabs>
          <w:tab w:val="num" w:pos="4320"/>
        </w:tabs>
        <w:ind w:left="4320" w:hanging="360"/>
      </w:pPr>
      <w:rPr>
        <w:rFonts w:ascii="Arial" w:hAnsi="Arial" w:hint="default"/>
      </w:rPr>
    </w:lvl>
    <w:lvl w:ilvl="6" w:tplc="E9D64D62" w:tentative="1">
      <w:start w:val="1"/>
      <w:numFmt w:val="bullet"/>
      <w:lvlText w:val="•"/>
      <w:lvlJc w:val="left"/>
      <w:pPr>
        <w:tabs>
          <w:tab w:val="num" w:pos="5040"/>
        </w:tabs>
        <w:ind w:left="5040" w:hanging="360"/>
      </w:pPr>
      <w:rPr>
        <w:rFonts w:ascii="Arial" w:hAnsi="Arial" w:hint="default"/>
      </w:rPr>
    </w:lvl>
    <w:lvl w:ilvl="7" w:tplc="F7205184" w:tentative="1">
      <w:start w:val="1"/>
      <w:numFmt w:val="bullet"/>
      <w:lvlText w:val="•"/>
      <w:lvlJc w:val="left"/>
      <w:pPr>
        <w:tabs>
          <w:tab w:val="num" w:pos="5760"/>
        </w:tabs>
        <w:ind w:left="5760" w:hanging="360"/>
      </w:pPr>
      <w:rPr>
        <w:rFonts w:ascii="Arial" w:hAnsi="Arial" w:hint="default"/>
      </w:rPr>
    </w:lvl>
    <w:lvl w:ilvl="8" w:tplc="CF1E2D8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7D32FE7"/>
    <w:multiLevelType w:val="hybridMultilevel"/>
    <w:tmpl w:val="9422673A"/>
    <w:lvl w:ilvl="0" w:tplc="26EC8BFA">
      <w:start w:val="1"/>
      <w:numFmt w:val="lowerLetter"/>
      <w:pStyle w:val="LetterListOrange"/>
      <w:lvlText w:val="%1."/>
      <w:lvlJc w:val="left"/>
      <w:pPr>
        <w:ind w:left="284" w:hanging="284"/>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140984"/>
    <w:multiLevelType w:val="hybridMultilevel"/>
    <w:tmpl w:val="636CB7FE"/>
    <w:lvl w:ilvl="0" w:tplc="3BF81A38">
      <w:start w:val="1"/>
      <w:numFmt w:val="upperLetter"/>
      <w:pStyle w:val="AppendixHeading"/>
      <w:suff w:val="nothing"/>
      <w:lvlText w:val="Appendix %1"/>
      <w:lvlJc w:val="left"/>
      <w:pPr>
        <w:ind w:left="0" w:firstLine="0"/>
      </w:pPr>
      <w:rPr>
        <w:rFonts w:hint="default"/>
        <w:b w:val="0"/>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E86EEA"/>
    <w:multiLevelType w:val="singleLevel"/>
    <w:tmpl w:val="0BBC6E88"/>
    <w:lvl w:ilvl="0">
      <w:start w:val="1"/>
      <w:numFmt w:val="bullet"/>
      <w:pStyle w:val="VIETA1NIVEL"/>
      <w:lvlText w:val=""/>
      <w:lvlJc w:val="left"/>
      <w:pPr>
        <w:tabs>
          <w:tab w:val="num" w:pos="360"/>
        </w:tabs>
        <w:ind w:left="360" w:hanging="360"/>
      </w:pPr>
      <w:rPr>
        <w:rFonts w:ascii="Symbol" w:hAnsi="Symbol" w:hint="default"/>
      </w:rPr>
    </w:lvl>
  </w:abstractNum>
  <w:num w:numId="1" w16cid:durableId="881209372">
    <w:abstractNumId w:val="1"/>
  </w:num>
  <w:num w:numId="2" w16cid:durableId="948439891">
    <w:abstractNumId w:val="9"/>
  </w:num>
  <w:num w:numId="3" w16cid:durableId="642580828">
    <w:abstractNumId w:val="3"/>
  </w:num>
  <w:num w:numId="4" w16cid:durableId="139158934">
    <w:abstractNumId w:val="12"/>
  </w:num>
  <w:num w:numId="5" w16cid:durableId="45959178">
    <w:abstractNumId w:val="5"/>
  </w:num>
  <w:num w:numId="6" w16cid:durableId="1689747339">
    <w:abstractNumId w:val="31"/>
  </w:num>
  <w:num w:numId="7" w16cid:durableId="2127965528">
    <w:abstractNumId w:val="0"/>
  </w:num>
  <w:num w:numId="8" w16cid:durableId="40060440">
    <w:abstractNumId w:val="17"/>
  </w:num>
  <w:num w:numId="9" w16cid:durableId="498928852">
    <w:abstractNumId w:val="4"/>
  </w:num>
  <w:num w:numId="10" w16cid:durableId="1870025831">
    <w:abstractNumId w:val="18"/>
  </w:num>
  <w:num w:numId="11" w16cid:durableId="486164543">
    <w:abstractNumId w:val="7"/>
  </w:num>
  <w:num w:numId="12" w16cid:durableId="753865887">
    <w:abstractNumId w:val="11"/>
  </w:num>
  <w:num w:numId="13" w16cid:durableId="593052798">
    <w:abstractNumId w:val="30"/>
  </w:num>
  <w:num w:numId="14" w16cid:durableId="527959124">
    <w:abstractNumId w:val="24"/>
  </w:num>
  <w:num w:numId="15" w16cid:durableId="155268858">
    <w:abstractNumId w:val="14"/>
  </w:num>
  <w:num w:numId="16" w16cid:durableId="1109006559">
    <w:abstractNumId w:val="16"/>
  </w:num>
  <w:num w:numId="17" w16cid:durableId="485895960">
    <w:abstractNumId w:val="20"/>
  </w:num>
  <w:num w:numId="18" w16cid:durableId="1968971062">
    <w:abstractNumId w:val="13"/>
  </w:num>
  <w:num w:numId="19" w16cid:durableId="1815560738">
    <w:abstractNumId w:val="29"/>
  </w:num>
  <w:num w:numId="20" w16cid:durableId="534074416">
    <w:abstractNumId w:val="22"/>
  </w:num>
  <w:num w:numId="21" w16cid:durableId="1299994286">
    <w:abstractNumId w:val="6"/>
  </w:num>
  <w:num w:numId="22" w16cid:durableId="1136604217">
    <w:abstractNumId w:val="25"/>
  </w:num>
  <w:num w:numId="23" w16cid:durableId="1183203873">
    <w:abstractNumId w:val="15"/>
  </w:num>
  <w:num w:numId="24" w16cid:durableId="1998724509">
    <w:abstractNumId w:val="26"/>
  </w:num>
  <w:num w:numId="25" w16cid:durableId="2037540748">
    <w:abstractNumId w:val="19"/>
  </w:num>
  <w:num w:numId="26" w16cid:durableId="1047031025">
    <w:abstractNumId w:val="10"/>
  </w:num>
  <w:num w:numId="27" w16cid:durableId="1572034349">
    <w:abstractNumId w:val="27"/>
  </w:num>
  <w:num w:numId="28" w16cid:durableId="1830438178">
    <w:abstractNumId w:val="28"/>
  </w:num>
  <w:num w:numId="29" w16cid:durableId="1271475275">
    <w:abstractNumId w:val="23"/>
  </w:num>
  <w:num w:numId="30" w16cid:durableId="223873608">
    <w:abstractNumId w:val="8"/>
  </w:num>
  <w:num w:numId="31" w16cid:durableId="1771774232">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CL" w:vendorID="64" w:dllVersion="6" w:nlCheck="1" w:checkStyle="1"/>
  <w:activeWritingStyle w:appName="MSWord" w:lang="en-US" w:vendorID="64" w:dllVersion="6" w:nlCheck="1" w:checkStyle="1"/>
  <w:activeWritingStyle w:appName="MSWord" w:lang="es-CL"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activeWritingStyle w:appName="MSWord" w:lang="es-MX" w:vendorID="64" w:dllVersion="0" w:nlCheck="1" w:checkStyle="0"/>
  <w:activeWritingStyle w:appName="MSWord" w:lang="es-419" w:vendorID="64" w:dllVersion="0" w:nlCheck="1" w:checkStyle="0"/>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39"/>
    <w:rsid w:val="00001B0A"/>
    <w:rsid w:val="00001EF2"/>
    <w:rsid w:val="00001EF7"/>
    <w:rsid w:val="00002559"/>
    <w:rsid w:val="0000294D"/>
    <w:rsid w:val="00003464"/>
    <w:rsid w:val="00003F94"/>
    <w:rsid w:val="00004B54"/>
    <w:rsid w:val="000052F9"/>
    <w:rsid w:val="0000617A"/>
    <w:rsid w:val="0001137B"/>
    <w:rsid w:val="0001243D"/>
    <w:rsid w:val="00012BEC"/>
    <w:rsid w:val="00014C54"/>
    <w:rsid w:val="00016B02"/>
    <w:rsid w:val="00021BBE"/>
    <w:rsid w:val="000222D4"/>
    <w:rsid w:val="00022D20"/>
    <w:rsid w:val="0002342D"/>
    <w:rsid w:val="0002349B"/>
    <w:rsid w:val="00026428"/>
    <w:rsid w:val="000300A7"/>
    <w:rsid w:val="00030A9A"/>
    <w:rsid w:val="000310E7"/>
    <w:rsid w:val="00040174"/>
    <w:rsid w:val="00040C75"/>
    <w:rsid w:val="00041BD8"/>
    <w:rsid w:val="00042386"/>
    <w:rsid w:val="00042490"/>
    <w:rsid w:val="00042FAE"/>
    <w:rsid w:val="00047100"/>
    <w:rsid w:val="000508D3"/>
    <w:rsid w:val="0005185F"/>
    <w:rsid w:val="0005211C"/>
    <w:rsid w:val="00052136"/>
    <w:rsid w:val="00052C13"/>
    <w:rsid w:val="0005587D"/>
    <w:rsid w:val="0005622E"/>
    <w:rsid w:val="000576BB"/>
    <w:rsid w:val="0006152C"/>
    <w:rsid w:val="00062AA8"/>
    <w:rsid w:val="000636F6"/>
    <w:rsid w:val="0006391D"/>
    <w:rsid w:val="00063C2E"/>
    <w:rsid w:val="00064482"/>
    <w:rsid w:val="000659E7"/>
    <w:rsid w:val="000662BE"/>
    <w:rsid w:val="000677B3"/>
    <w:rsid w:val="000746DD"/>
    <w:rsid w:val="00074944"/>
    <w:rsid w:val="000772D4"/>
    <w:rsid w:val="0007753C"/>
    <w:rsid w:val="00077EA9"/>
    <w:rsid w:val="00080EB2"/>
    <w:rsid w:val="00082555"/>
    <w:rsid w:val="0008295B"/>
    <w:rsid w:val="00083A14"/>
    <w:rsid w:val="00083B02"/>
    <w:rsid w:val="000841AA"/>
    <w:rsid w:val="00084F6D"/>
    <w:rsid w:val="0009075F"/>
    <w:rsid w:val="00095094"/>
    <w:rsid w:val="00095D8A"/>
    <w:rsid w:val="000A1BDF"/>
    <w:rsid w:val="000A1D72"/>
    <w:rsid w:val="000A1FEA"/>
    <w:rsid w:val="000A5C36"/>
    <w:rsid w:val="000A7BD2"/>
    <w:rsid w:val="000B07D4"/>
    <w:rsid w:val="000B0ACF"/>
    <w:rsid w:val="000B1042"/>
    <w:rsid w:val="000B111C"/>
    <w:rsid w:val="000B69CC"/>
    <w:rsid w:val="000B6D04"/>
    <w:rsid w:val="000B758A"/>
    <w:rsid w:val="000C06DD"/>
    <w:rsid w:val="000C1BA5"/>
    <w:rsid w:val="000C4E06"/>
    <w:rsid w:val="000D0136"/>
    <w:rsid w:val="000D0648"/>
    <w:rsid w:val="000D2990"/>
    <w:rsid w:val="000D3236"/>
    <w:rsid w:val="000D57C0"/>
    <w:rsid w:val="000E1CFD"/>
    <w:rsid w:val="000E2314"/>
    <w:rsid w:val="000E2548"/>
    <w:rsid w:val="000E4286"/>
    <w:rsid w:val="000E4403"/>
    <w:rsid w:val="000E6A35"/>
    <w:rsid w:val="000E7FB6"/>
    <w:rsid w:val="000F233E"/>
    <w:rsid w:val="000F375E"/>
    <w:rsid w:val="000F6308"/>
    <w:rsid w:val="0010016F"/>
    <w:rsid w:val="001017EF"/>
    <w:rsid w:val="00103687"/>
    <w:rsid w:val="001041C3"/>
    <w:rsid w:val="0010636D"/>
    <w:rsid w:val="001069F0"/>
    <w:rsid w:val="00107285"/>
    <w:rsid w:val="0011096C"/>
    <w:rsid w:val="00111739"/>
    <w:rsid w:val="00112385"/>
    <w:rsid w:val="00114171"/>
    <w:rsid w:val="00114197"/>
    <w:rsid w:val="001159F6"/>
    <w:rsid w:val="001171E7"/>
    <w:rsid w:val="00120759"/>
    <w:rsid w:val="00122B44"/>
    <w:rsid w:val="00122D5C"/>
    <w:rsid w:val="001275E0"/>
    <w:rsid w:val="0012786F"/>
    <w:rsid w:val="001309EF"/>
    <w:rsid w:val="00130C20"/>
    <w:rsid w:val="00135749"/>
    <w:rsid w:val="00135796"/>
    <w:rsid w:val="00135F71"/>
    <w:rsid w:val="001364AC"/>
    <w:rsid w:val="00136EE0"/>
    <w:rsid w:val="00137794"/>
    <w:rsid w:val="001407D5"/>
    <w:rsid w:val="00143270"/>
    <w:rsid w:val="00143F9E"/>
    <w:rsid w:val="00145ADD"/>
    <w:rsid w:val="001471A5"/>
    <w:rsid w:val="00147305"/>
    <w:rsid w:val="0015348B"/>
    <w:rsid w:val="00155EA9"/>
    <w:rsid w:val="00156782"/>
    <w:rsid w:val="00160B2E"/>
    <w:rsid w:val="00163EB5"/>
    <w:rsid w:val="00164135"/>
    <w:rsid w:val="00164487"/>
    <w:rsid w:val="001662A6"/>
    <w:rsid w:val="00166D56"/>
    <w:rsid w:val="001679C2"/>
    <w:rsid w:val="001719D3"/>
    <w:rsid w:val="00171B8F"/>
    <w:rsid w:val="00173D51"/>
    <w:rsid w:val="0017467C"/>
    <w:rsid w:val="001767DC"/>
    <w:rsid w:val="00177A34"/>
    <w:rsid w:val="00177B43"/>
    <w:rsid w:val="00177C48"/>
    <w:rsid w:val="001809E8"/>
    <w:rsid w:val="001814EB"/>
    <w:rsid w:val="0018484F"/>
    <w:rsid w:val="0018567F"/>
    <w:rsid w:val="00186C50"/>
    <w:rsid w:val="001877DB"/>
    <w:rsid w:val="00191810"/>
    <w:rsid w:val="0019313D"/>
    <w:rsid w:val="00193CC4"/>
    <w:rsid w:val="00194F1A"/>
    <w:rsid w:val="00195AE7"/>
    <w:rsid w:val="001A33A6"/>
    <w:rsid w:val="001A36A2"/>
    <w:rsid w:val="001A3CD8"/>
    <w:rsid w:val="001A5B9E"/>
    <w:rsid w:val="001A617E"/>
    <w:rsid w:val="001A791D"/>
    <w:rsid w:val="001B18E5"/>
    <w:rsid w:val="001B20C9"/>
    <w:rsid w:val="001B285E"/>
    <w:rsid w:val="001B3EE1"/>
    <w:rsid w:val="001B57B0"/>
    <w:rsid w:val="001C0350"/>
    <w:rsid w:val="001C1739"/>
    <w:rsid w:val="001C1A45"/>
    <w:rsid w:val="001C1CF2"/>
    <w:rsid w:val="001C42C4"/>
    <w:rsid w:val="001C6337"/>
    <w:rsid w:val="001D108A"/>
    <w:rsid w:val="001D2DF6"/>
    <w:rsid w:val="001D456D"/>
    <w:rsid w:val="001D5339"/>
    <w:rsid w:val="001D5609"/>
    <w:rsid w:val="001D66A0"/>
    <w:rsid w:val="001D6AC4"/>
    <w:rsid w:val="001D6B9C"/>
    <w:rsid w:val="001E16B3"/>
    <w:rsid w:val="001E17F2"/>
    <w:rsid w:val="001E5D1A"/>
    <w:rsid w:val="001E6389"/>
    <w:rsid w:val="001E64F3"/>
    <w:rsid w:val="001E6B67"/>
    <w:rsid w:val="001F2883"/>
    <w:rsid w:val="001F549F"/>
    <w:rsid w:val="001F5B6E"/>
    <w:rsid w:val="001F5F3F"/>
    <w:rsid w:val="001F6C9E"/>
    <w:rsid w:val="0020050D"/>
    <w:rsid w:val="002007E8"/>
    <w:rsid w:val="00202D43"/>
    <w:rsid w:val="00202E47"/>
    <w:rsid w:val="002040FF"/>
    <w:rsid w:val="00205FE9"/>
    <w:rsid w:val="00205FEE"/>
    <w:rsid w:val="0020617A"/>
    <w:rsid w:val="00206306"/>
    <w:rsid w:val="0020756F"/>
    <w:rsid w:val="00211053"/>
    <w:rsid w:val="002111F1"/>
    <w:rsid w:val="00211F7B"/>
    <w:rsid w:val="00212A24"/>
    <w:rsid w:val="00214388"/>
    <w:rsid w:val="00214D48"/>
    <w:rsid w:val="00216348"/>
    <w:rsid w:val="00216F58"/>
    <w:rsid w:val="00220FDD"/>
    <w:rsid w:val="00222623"/>
    <w:rsid w:val="002237C5"/>
    <w:rsid w:val="00223A4C"/>
    <w:rsid w:val="00223B2C"/>
    <w:rsid w:val="00224021"/>
    <w:rsid w:val="00225C77"/>
    <w:rsid w:val="00225FD6"/>
    <w:rsid w:val="00226BA9"/>
    <w:rsid w:val="00227B7E"/>
    <w:rsid w:val="002332E5"/>
    <w:rsid w:val="00236E75"/>
    <w:rsid w:val="0024213B"/>
    <w:rsid w:val="00242A4C"/>
    <w:rsid w:val="00244168"/>
    <w:rsid w:val="00245470"/>
    <w:rsid w:val="00245ADA"/>
    <w:rsid w:val="00247D75"/>
    <w:rsid w:val="00250554"/>
    <w:rsid w:val="002512F4"/>
    <w:rsid w:val="00252548"/>
    <w:rsid w:val="00252DA9"/>
    <w:rsid w:val="002530E4"/>
    <w:rsid w:val="002550B0"/>
    <w:rsid w:val="00256DAE"/>
    <w:rsid w:val="00257EFF"/>
    <w:rsid w:val="002619D7"/>
    <w:rsid w:val="00263FC3"/>
    <w:rsid w:val="0026537C"/>
    <w:rsid w:val="00265A0D"/>
    <w:rsid w:val="002666F2"/>
    <w:rsid w:val="00271F91"/>
    <w:rsid w:val="002756F6"/>
    <w:rsid w:val="00277B9A"/>
    <w:rsid w:val="00277D5E"/>
    <w:rsid w:val="0028005B"/>
    <w:rsid w:val="00280C61"/>
    <w:rsid w:val="002835ED"/>
    <w:rsid w:val="00284DED"/>
    <w:rsid w:val="00285C1E"/>
    <w:rsid w:val="00285E03"/>
    <w:rsid w:val="002869F8"/>
    <w:rsid w:val="00287EB0"/>
    <w:rsid w:val="00290D59"/>
    <w:rsid w:val="00292260"/>
    <w:rsid w:val="0029235C"/>
    <w:rsid w:val="00296C8D"/>
    <w:rsid w:val="002A1DF8"/>
    <w:rsid w:val="002A2CFF"/>
    <w:rsid w:val="002A372B"/>
    <w:rsid w:val="002A687C"/>
    <w:rsid w:val="002A7B02"/>
    <w:rsid w:val="002B006A"/>
    <w:rsid w:val="002B4DF6"/>
    <w:rsid w:val="002B6A72"/>
    <w:rsid w:val="002B6C4E"/>
    <w:rsid w:val="002B7339"/>
    <w:rsid w:val="002B7589"/>
    <w:rsid w:val="002C2686"/>
    <w:rsid w:val="002C36B3"/>
    <w:rsid w:val="002D13FD"/>
    <w:rsid w:val="002D1543"/>
    <w:rsid w:val="002D2B53"/>
    <w:rsid w:val="002D325C"/>
    <w:rsid w:val="002D434E"/>
    <w:rsid w:val="002D4A39"/>
    <w:rsid w:val="002D4B56"/>
    <w:rsid w:val="002D5291"/>
    <w:rsid w:val="002D56A2"/>
    <w:rsid w:val="002E0B21"/>
    <w:rsid w:val="002E0B7A"/>
    <w:rsid w:val="002E6E70"/>
    <w:rsid w:val="002F15D9"/>
    <w:rsid w:val="002F2534"/>
    <w:rsid w:val="002F3543"/>
    <w:rsid w:val="002F362F"/>
    <w:rsid w:val="002F7147"/>
    <w:rsid w:val="002F7CCC"/>
    <w:rsid w:val="003022B8"/>
    <w:rsid w:val="00303005"/>
    <w:rsid w:val="00303AC7"/>
    <w:rsid w:val="003042A1"/>
    <w:rsid w:val="00304AAE"/>
    <w:rsid w:val="00304C86"/>
    <w:rsid w:val="00305045"/>
    <w:rsid w:val="003073EC"/>
    <w:rsid w:val="00310C3E"/>
    <w:rsid w:val="0031322C"/>
    <w:rsid w:val="003148B5"/>
    <w:rsid w:val="003153EE"/>
    <w:rsid w:val="00320B04"/>
    <w:rsid w:val="003231A1"/>
    <w:rsid w:val="00324C4C"/>
    <w:rsid w:val="00327E00"/>
    <w:rsid w:val="003310F6"/>
    <w:rsid w:val="00331507"/>
    <w:rsid w:val="00331B56"/>
    <w:rsid w:val="00332CF0"/>
    <w:rsid w:val="00333AC4"/>
    <w:rsid w:val="0033423A"/>
    <w:rsid w:val="00334B34"/>
    <w:rsid w:val="00335057"/>
    <w:rsid w:val="0033523E"/>
    <w:rsid w:val="00335307"/>
    <w:rsid w:val="00336EA4"/>
    <w:rsid w:val="00341689"/>
    <w:rsid w:val="0034182E"/>
    <w:rsid w:val="00343526"/>
    <w:rsid w:val="003455C9"/>
    <w:rsid w:val="00346C85"/>
    <w:rsid w:val="00350B03"/>
    <w:rsid w:val="00351773"/>
    <w:rsid w:val="00351BDA"/>
    <w:rsid w:val="00354039"/>
    <w:rsid w:val="0035517A"/>
    <w:rsid w:val="00356E08"/>
    <w:rsid w:val="00360170"/>
    <w:rsid w:val="003612B3"/>
    <w:rsid w:val="00361357"/>
    <w:rsid w:val="00362EAB"/>
    <w:rsid w:val="0036310D"/>
    <w:rsid w:val="003635D2"/>
    <w:rsid w:val="003637AC"/>
    <w:rsid w:val="003648E7"/>
    <w:rsid w:val="003657FE"/>
    <w:rsid w:val="0036774E"/>
    <w:rsid w:val="0036783C"/>
    <w:rsid w:val="0036794C"/>
    <w:rsid w:val="00367F0B"/>
    <w:rsid w:val="003702E4"/>
    <w:rsid w:val="00370AE2"/>
    <w:rsid w:val="00370E8E"/>
    <w:rsid w:val="00372B91"/>
    <w:rsid w:val="003741A3"/>
    <w:rsid w:val="00376BDC"/>
    <w:rsid w:val="00377243"/>
    <w:rsid w:val="0038018B"/>
    <w:rsid w:val="00381641"/>
    <w:rsid w:val="00383394"/>
    <w:rsid w:val="0039223B"/>
    <w:rsid w:val="0039353A"/>
    <w:rsid w:val="00393C46"/>
    <w:rsid w:val="003958F0"/>
    <w:rsid w:val="00396903"/>
    <w:rsid w:val="003978DC"/>
    <w:rsid w:val="003A6351"/>
    <w:rsid w:val="003A6A05"/>
    <w:rsid w:val="003A6F79"/>
    <w:rsid w:val="003B50E4"/>
    <w:rsid w:val="003B52C2"/>
    <w:rsid w:val="003C0F0E"/>
    <w:rsid w:val="003C2B34"/>
    <w:rsid w:val="003C2D7C"/>
    <w:rsid w:val="003C4004"/>
    <w:rsid w:val="003C6829"/>
    <w:rsid w:val="003D00B4"/>
    <w:rsid w:val="003D044B"/>
    <w:rsid w:val="003D0578"/>
    <w:rsid w:val="003D0621"/>
    <w:rsid w:val="003D1D77"/>
    <w:rsid w:val="003D2455"/>
    <w:rsid w:val="003D396E"/>
    <w:rsid w:val="003D41DF"/>
    <w:rsid w:val="003D48C1"/>
    <w:rsid w:val="003D6641"/>
    <w:rsid w:val="003D6937"/>
    <w:rsid w:val="003D6C4E"/>
    <w:rsid w:val="003D6E2C"/>
    <w:rsid w:val="003D7C6F"/>
    <w:rsid w:val="003E1B10"/>
    <w:rsid w:val="003E1BD5"/>
    <w:rsid w:val="003E1D5D"/>
    <w:rsid w:val="003E42BF"/>
    <w:rsid w:val="003E5AA7"/>
    <w:rsid w:val="003E748F"/>
    <w:rsid w:val="003F0D71"/>
    <w:rsid w:val="003F17D4"/>
    <w:rsid w:val="003F5299"/>
    <w:rsid w:val="003F72AF"/>
    <w:rsid w:val="00400673"/>
    <w:rsid w:val="00401B15"/>
    <w:rsid w:val="00403982"/>
    <w:rsid w:val="00406354"/>
    <w:rsid w:val="0040642E"/>
    <w:rsid w:val="00406595"/>
    <w:rsid w:val="0040737B"/>
    <w:rsid w:val="00407873"/>
    <w:rsid w:val="00410D7E"/>
    <w:rsid w:val="00412E87"/>
    <w:rsid w:val="004149C0"/>
    <w:rsid w:val="00414C47"/>
    <w:rsid w:val="004150A1"/>
    <w:rsid w:val="00415769"/>
    <w:rsid w:val="00416EBF"/>
    <w:rsid w:val="0042139A"/>
    <w:rsid w:val="004239BA"/>
    <w:rsid w:val="0042527A"/>
    <w:rsid w:val="00425A57"/>
    <w:rsid w:val="0042637E"/>
    <w:rsid w:val="004273D2"/>
    <w:rsid w:val="0043024A"/>
    <w:rsid w:val="004309E2"/>
    <w:rsid w:val="004316BA"/>
    <w:rsid w:val="00431EB4"/>
    <w:rsid w:val="0043235D"/>
    <w:rsid w:val="0043372C"/>
    <w:rsid w:val="00434ACB"/>
    <w:rsid w:val="00435DD6"/>
    <w:rsid w:val="00440A16"/>
    <w:rsid w:val="00441451"/>
    <w:rsid w:val="00441B20"/>
    <w:rsid w:val="00442626"/>
    <w:rsid w:val="004435F6"/>
    <w:rsid w:val="00444DC1"/>
    <w:rsid w:val="00445FA9"/>
    <w:rsid w:val="00446B51"/>
    <w:rsid w:val="00446F62"/>
    <w:rsid w:val="00447402"/>
    <w:rsid w:val="00447FB6"/>
    <w:rsid w:val="00450DCC"/>
    <w:rsid w:val="004510A7"/>
    <w:rsid w:val="00453AA2"/>
    <w:rsid w:val="0045437E"/>
    <w:rsid w:val="0045482C"/>
    <w:rsid w:val="0045517F"/>
    <w:rsid w:val="00456180"/>
    <w:rsid w:val="004564C6"/>
    <w:rsid w:val="004570DB"/>
    <w:rsid w:val="0045760C"/>
    <w:rsid w:val="004577C2"/>
    <w:rsid w:val="00457FFD"/>
    <w:rsid w:val="004624A2"/>
    <w:rsid w:val="00462E67"/>
    <w:rsid w:val="00463FDD"/>
    <w:rsid w:val="00467AE4"/>
    <w:rsid w:val="0047100A"/>
    <w:rsid w:val="00472B2D"/>
    <w:rsid w:val="0047744B"/>
    <w:rsid w:val="0048522D"/>
    <w:rsid w:val="0049080E"/>
    <w:rsid w:val="0049180D"/>
    <w:rsid w:val="004919C6"/>
    <w:rsid w:val="004937FE"/>
    <w:rsid w:val="004938BC"/>
    <w:rsid w:val="0049692A"/>
    <w:rsid w:val="004A0999"/>
    <w:rsid w:val="004A399B"/>
    <w:rsid w:val="004A4B2D"/>
    <w:rsid w:val="004A57E2"/>
    <w:rsid w:val="004A7AF8"/>
    <w:rsid w:val="004B2B77"/>
    <w:rsid w:val="004C00F6"/>
    <w:rsid w:val="004C0951"/>
    <w:rsid w:val="004C2DE4"/>
    <w:rsid w:val="004C334A"/>
    <w:rsid w:val="004C4370"/>
    <w:rsid w:val="004C49CB"/>
    <w:rsid w:val="004C706B"/>
    <w:rsid w:val="004C7E3F"/>
    <w:rsid w:val="004D2747"/>
    <w:rsid w:val="004D59D8"/>
    <w:rsid w:val="004D6E3A"/>
    <w:rsid w:val="004E0774"/>
    <w:rsid w:val="004E1538"/>
    <w:rsid w:val="004E1C09"/>
    <w:rsid w:val="004E3F37"/>
    <w:rsid w:val="004E461B"/>
    <w:rsid w:val="004F041F"/>
    <w:rsid w:val="004F44AF"/>
    <w:rsid w:val="004F5713"/>
    <w:rsid w:val="004F6330"/>
    <w:rsid w:val="004F67F6"/>
    <w:rsid w:val="004F7F85"/>
    <w:rsid w:val="0050298B"/>
    <w:rsid w:val="00503590"/>
    <w:rsid w:val="00503BC3"/>
    <w:rsid w:val="00510F86"/>
    <w:rsid w:val="00516ECD"/>
    <w:rsid w:val="00517C07"/>
    <w:rsid w:val="00517D6E"/>
    <w:rsid w:val="00517E66"/>
    <w:rsid w:val="005203E0"/>
    <w:rsid w:val="00523A1B"/>
    <w:rsid w:val="0052516E"/>
    <w:rsid w:val="0052771A"/>
    <w:rsid w:val="00530B5C"/>
    <w:rsid w:val="005350C3"/>
    <w:rsid w:val="00535DDB"/>
    <w:rsid w:val="0053665C"/>
    <w:rsid w:val="00537154"/>
    <w:rsid w:val="00537F0F"/>
    <w:rsid w:val="00540EBA"/>
    <w:rsid w:val="00543699"/>
    <w:rsid w:val="0054395A"/>
    <w:rsid w:val="005474FB"/>
    <w:rsid w:val="00550506"/>
    <w:rsid w:val="00550669"/>
    <w:rsid w:val="005511BE"/>
    <w:rsid w:val="00551F15"/>
    <w:rsid w:val="00553DF3"/>
    <w:rsid w:val="00555E95"/>
    <w:rsid w:val="005566DA"/>
    <w:rsid w:val="00556D4A"/>
    <w:rsid w:val="00557563"/>
    <w:rsid w:val="00563C39"/>
    <w:rsid w:val="00564CFC"/>
    <w:rsid w:val="00565CE2"/>
    <w:rsid w:val="0056693B"/>
    <w:rsid w:val="00571F57"/>
    <w:rsid w:val="005739B0"/>
    <w:rsid w:val="00575156"/>
    <w:rsid w:val="005762C7"/>
    <w:rsid w:val="005771F2"/>
    <w:rsid w:val="005803D2"/>
    <w:rsid w:val="00580992"/>
    <w:rsid w:val="005830FD"/>
    <w:rsid w:val="005862D1"/>
    <w:rsid w:val="00586331"/>
    <w:rsid w:val="005863B1"/>
    <w:rsid w:val="00586E51"/>
    <w:rsid w:val="00587C99"/>
    <w:rsid w:val="005900BB"/>
    <w:rsid w:val="0059028C"/>
    <w:rsid w:val="00590EC4"/>
    <w:rsid w:val="005935B2"/>
    <w:rsid w:val="005942C8"/>
    <w:rsid w:val="0059464C"/>
    <w:rsid w:val="00594EC5"/>
    <w:rsid w:val="00594F19"/>
    <w:rsid w:val="005960D1"/>
    <w:rsid w:val="00596CCC"/>
    <w:rsid w:val="005975E5"/>
    <w:rsid w:val="00597B63"/>
    <w:rsid w:val="005A0B76"/>
    <w:rsid w:val="005A0E08"/>
    <w:rsid w:val="005A2EB3"/>
    <w:rsid w:val="005A37CD"/>
    <w:rsid w:val="005A3899"/>
    <w:rsid w:val="005A3E86"/>
    <w:rsid w:val="005A4E58"/>
    <w:rsid w:val="005A554F"/>
    <w:rsid w:val="005A592C"/>
    <w:rsid w:val="005A5A13"/>
    <w:rsid w:val="005A6662"/>
    <w:rsid w:val="005A68A1"/>
    <w:rsid w:val="005A7F09"/>
    <w:rsid w:val="005B227C"/>
    <w:rsid w:val="005B2CC1"/>
    <w:rsid w:val="005B2FBA"/>
    <w:rsid w:val="005B3210"/>
    <w:rsid w:val="005B5634"/>
    <w:rsid w:val="005B5E5D"/>
    <w:rsid w:val="005C1180"/>
    <w:rsid w:val="005C4E15"/>
    <w:rsid w:val="005C5689"/>
    <w:rsid w:val="005C7B7F"/>
    <w:rsid w:val="005D0B6E"/>
    <w:rsid w:val="005D1ED2"/>
    <w:rsid w:val="005D2EC4"/>
    <w:rsid w:val="005D6D14"/>
    <w:rsid w:val="005E006B"/>
    <w:rsid w:val="005E09F2"/>
    <w:rsid w:val="005E1F62"/>
    <w:rsid w:val="005E1FC6"/>
    <w:rsid w:val="005E293C"/>
    <w:rsid w:val="005E658C"/>
    <w:rsid w:val="005F03C4"/>
    <w:rsid w:val="005F25A2"/>
    <w:rsid w:val="005F3D91"/>
    <w:rsid w:val="005F48E9"/>
    <w:rsid w:val="005F49B3"/>
    <w:rsid w:val="005F4E44"/>
    <w:rsid w:val="005F5031"/>
    <w:rsid w:val="005F7A30"/>
    <w:rsid w:val="00601A8E"/>
    <w:rsid w:val="0060424E"/>
    <w:rsid w:val="0060510C"/>
    <w:rsid w:val="006051BF"/>
    <w:rsid w:val="006062ED"/>
    <w:rsid w:val="00613DB2"/>
    <w:rsid w:val="00614B40"/>
    <w:rsid w:val="00621B15"/>
    <w:rsid w:val="00621BB6"/>
    <w:rsid w:val="00621BC8"/>
    <w:rsid w:val="006253FE"/>
    <w:rsid w:val="00627D60"/>
    <w:rsid w:val="0063087D"/>
    <w:rsid w:val="00632D2B"/>
    <w:rsid w:val="006332EA"/>
    <w:rsid w:val="006401D8"/>
    <w:rsid w:val="006403D1"/>
    <w:rsid w:val="00645EBB"/>
    <w:rsid w:val="00650EC1"/>
    <w:rsid w:val="006510B3"/>
    <w:rsid w:val="00651593"/>
    <w:rsid w:val="006519B9"/>
    <w:rsid w:val="0065408A"/>
    <w:rsid w:val="006548F1"/>
    <w:rsid w:val="00654DB7"/>
    <w:rsid w:val="00655173"/>
    <w:rsid w:val="00661EFF"/>
    <w:rsid w:val="00662331"/>
    <w:rsid w:val="0066527F"/>
    <w:rsid w:val="00667C54"/>
    <w:rsid w:val="006710F8"/>
    <w:rsid w:val="006716E1"/>
    <w:rsid w:val="0067253A"/>
    <w:rsid w:val="006726BB"/>
    <w:rsid w:val="00674FFD"/>
    <w:rsid w:val="0067594D"/>
    <w:rsid w:val="00677B20"/>
    <w:rsid w:val="00680186"/>
    <w:rsid w:val="006801D0"/>
    <w:rsid w:val="00682131"/>
    <w:rsid w:val="00682524"/>
    <w:rsid w:val="00686282"/>
    <w:rsid w:val="0068642B"/>
    <w:rsid w:val="00686717"/>
    <w:rsid w:val="0068795E"/>
    <w:rsid w:val="00690C24"/>
    <w:rsid w:val="006932F1"/>
    <w:rsid w:val="00696BB8"/>
    <w:rsid w:val="0069704C"/>
    <w:rsid w:val="006A0B24"/>
    <w:rsid w:val="006A0F3E"/>
    <w:rsid w:val="006A25C9"/>
    <w:rsid w:val="006A4079"/>
    <w:rsid w:val="006A429E"/>
    <w:rsid w:val="006A4416"/>
    <w:rsid w:val="006A4D70"/>
    <w:rsid w:val="006A63AC"/>
    <w:rsid w:val="006B08F2"/>
    <w:rsid w:val="006B23A7"/>
    <w:rsid w:val="006B3517"/>
    <w:rsid w:val="006B4C13"/>
    <w:rsid w:val="006B5541"/>
    <w:rsid w:val="006C1F97"/>
    <w:rsid w:val="006C230E"/>
    <w:rsid w:val="006C43D9"/>
    <w:rsid w:val="006C68CE"/>
    <w:rsid w:val="006C7391"/>
    <w:rsid w:val="006D222C"/>
    <w:rsid w:val="006D3730"/>
    <w:rsid w:val="006D5A84"/>
    <w:rsid w:val="006D7100"/>
    <w:rsid w:val="006E089B"/>
    <w:rsid w:val="006E12F7"/>
    <w:rsid w:val="006E22CD"/>
    <w:rsid w:val="006E48D1"/>
    <w:rsid w:val="006E71F9"/>
    <w:rsid w:val="006F0D8A"/>
    <w:rsid w:val="006F101E"/>
    <w:rsid w:val="006F1995"/>
    <w:rsid w:val="006F2E5A"/>
    <w:rsid w:val="006F366A"/>
    <w:rsid w:val="006F5349"/>
    <w:rsid w:val="006F7D31"/>
    <w:rsid w:val="00700E84"/>
    <w:rsid w:val="00704A7F"/>
    <w:rsid w:val="00705951"/>
    <w:rsid w:val="00705C83"/>
    <w:rsid w:val="007120D0"/>
    <w:rsid w:val="00713373"/>
    <w:rsid w:val="00713944"/>
    <w:rsid w:val="00714BB9"/>
    <w:rsid w:val="0071560E"/>
    <w:rsid w:val="007156A8"/>
    <w:rsid w:val="00717A51"/>
    <w:rsid w:val="00720535"/>
    <w:rsid w:val="00721BE4"/>
    <w:rsid w:val="00722EA3"/>
    <w:rsid w:val="0072563B"/>
    <w:rsid w:val="007274BA"/>
    <w:rsid w:val="00731281"/>
    <w:rsid w:val="0073141D"/>
    <w:rsid w:val="00735D37"/>
    <w:rsid w:val="00735FF6"/>
    <w:rsid w:val="007363E9"/>
    <w:rsid w:val="00740687"/>
    <w:rsid w:val="00740B33"/>
    <w:rsid w:val="00745D05"/>
    <w:rsid w:val="007462C7"/>
    <w:rsid w:val="007476F2"/>
    <w:rsid w:val="00753C9A"/>
    <w:rsid w:val="00756425"/>
    <w:rsid w:val="007578C6"/>
    <w:rsid w:val="00762A37"/>
    <w:rsid w:val="0076410E"/>
    <w:rsid w:val="007663BD"/>
    <w:rsid w:val="00767F90"/>
    <w:rsid w:val="00771F12"/>
    <w:rsid w:val="007725A2"/>
    <w:rsid w:val="00775252"/>
    <w:rsid w:val="0077553D"/>
    <w:rsid w:val="00775AE9"/>
    <w:rsid w:val="007763C1"/>
    <w:rsid w:val="007765B3"/>
    <w:rsid w:val="007809A0"/>
    <w:rsid w:val="00782718"/>
    <w:rsid w:val="00782ABC"/>
    <w:rsid w:val="00783CF3"/>
    <w:rsid w:val="00785736"/>
    <w:rsid w:val="007860B7"/>
    <w:rsid w:val="007860FB"/>
    <w:rsid w:val="0078722B"/>
    <w:rsid w:val="00792FD1"/>
    <w:rsid w:val="007973E9"/>
    <w:rsid w:val="007A079E"/>
    <w:rsid w:val="007A0AB4"/>
    <w:rsid w:val="007A23DE"/>
    <w:rsid w:val="007A2989"/>
    <w:rsid w:val="007A3C7A"/>
    <w:rsid w:val="007A6EE7"/>
    <w:rsid w:val="007A7AD2"/>
    <w:rsid w:val="007B0F19"/>
    <w:rsid w:val="007B1AC1"/>
    <w:rsid w:val="007B368A"/>
    <w:rsid w:val="007B662C"/>
    <w:rsid w:val="007B6B39"/>
    <w:rsid w:val="007B7D57"/>
    <w:rsid w:val="007C1EE1"/>
    <w:rsid w:val="007C45C7"/>
    <w:rsid w:val="007C4DED"/>
    <w:rsid w:val="007C6629"/>
    <w:rsid w:val="007C7467"/>
    <w:rsid w:val="007D07BB"/>
    <w:rsid w:val="007D0A87"/>
    <w:rsid w:val="007D0EE6"/>
    <w:rsid w:val="007D2677"/>
    <w:rsid w:val="007D3421"/>
    <w:rsid w:val="007D4A9D"/>
    <w:rsid w:val="007D539C"/>
    <w:rsid w:val="007D5899"/>
    <w:rsid w:val="007D71EB"/>
    <w:rsid w:val="007D7BFC"/>
    <w:rsid w:val="007E33E7"/>
    <w:rsid w:val="007E39A2"/>
    <w:rsid w:val="007E463C"/>
    <w:rsid w:val="007F12D2"/>
    <w:rsid w:val="007F1628"/>
    <w:rsid w:val="007F27EE"/>
    <w:rsid w:val="007F363C"/>
    <w:rsid w:val="007F3A83"/>
    <w:rsid w:val="007F421C"/>
    <w:rsid w:val="007F4EB3"/>
    <w:rsid w:val="007F5E5D"/>
    <w:rsid w:val="008014B0"/>
    <w:rsid w:val="00801C75"/>
    <w:rsid w:val="00803145"/>
    <w:rsid w:val="008039A9"/>
    <w:rsid w:val="008040D7"/>
    <w:rsid w:val="008042DE"/>
    <w:rsid w:val="008044C6"/>
    <w:rsid w:val="008054C2"/>
    <w:rsid w:val="008110EE"/>
    <w:rsid w:val="0081152F"/>
    <w:rsid w:val="0081184F"/>
    <w:rsid w:val="00816F44"/>
    <w:rsid w:val="00817DA8"/>
    <w:rsid w:val="00820BA9"/>
    <w:rsid w:val="00821BD3"/>
    <w:rsid w:val="008233F9"/>
    <w:rsid w:val="00824918"/>
    <w:rsid w:val="00826973"/>
    <w:rsid w:val="00830E75"/>
    <w:rsid w:val="0083350A"/>
    <w:rsid w:val="00833A77"/>
    <w:rsid w:val="008348FE"/>
    <w:rsid w:val="00834919"/>
    <w:rsid w:val="008372FC"/>
    <w:rsid w:val="0083779C"/>
    <w:rsid w:val="00840C49"/>
    <w:rsid w:val="0084122D"/>
    <w:rsid w:val="00841BA5"/>
    <w:rsid w:val="0084298D"/>
    <w:rsid w:val="0084442E"/>
    <w:rsid w:val="008478BA"/>
    <w:rsid w:val="00847D36"/>
    <w:rsid w:val="00850338"/>
    <w:rsid w:val="0085625F"/>
    <w:rsid w:val="00857353"/>
    <w:rsid w:val="00860C86"/>
    <w:rsid w:val="00861A20"/>
    <w:rsid w:val="00862AC0"/>
    <w:rsid w:val="00862AEA"/>
    <w:rsid w:val="00864C09"/>
    <w:rsid w:val="00865957"/>
    <w:rsid w:val="008673DE"/>
    <w:rsid w:val="008717F8"/>
    <w:rsid w:val="008719C7"/>
    <w:rsid w:val="00871C37"/>
    <w:rsid w:val="00872F7F"/>
    <w:rsid w:val="00873A1C"/>
    <w:rsid w:val="00877CF4"/>
    <w:rsid w:val="00880445"/>
    <w:rsid w:val="0088057B"/>
    <w:rsid w:val="008807C9"/>
    <w:rsid w:val="00880A3B"/>
    <w:rsid w:val="00881844"/>
    <w:rsid w:val="0088258A"/>
    <w:rsid w:val="00882681"/>
    <w:rsid w:val="00883090"/>
    <w:rsid w:val="00883E56"/>
    <w:rsid w:val="00885237"/>
    <w:rsid w:val="008872F9"/>
    <w:rsid w:val="00893399"/>
    <w:rsid w:val="008934E0"/>
    <w:rsid w:val="00893722"/>
    <w:rsid w:val="0089377D"/>
    <w:rsid w:val="00893FF5"/>
    <w:rsid w:val="0089428E"/>
    <w:rsid w:val="00895773"/>
    <w:rsid w:val="008967E4"/>
    <w:rsid w:val="008A000B"/>
    <w:rsid w:val="008A028D"/>
    <w:rsid w:val="008A16C6"/>
    <w:rsid w:val="008A1E78"/>
    <w:rsid w:val="008A3EC4"/>
    <w:rsid w:val="008A544C"/>
    <w:rsid w:val="008A67CC"/>
    <w:rsid w:val="008A6D53"/>
    <w:rsid w:val="008A784C"/>
    <w:rsid w:val="008B06C2"/>
    <w:rsid w:val="008B4644"/>
    <w:rsid w:val="008B4F1B"/>
    <w:rsid w:val="008B5973"/>
    <w:rsid w:val="008B668F"/>
    <w:rsid w:val="008C1CE2"/>
    <w:rsid w:val="008C5FD9"/>
    <w:rsid w:val="008C68CA"/>
    <w:rsid w:val="008C7121"/>
    <w:rsid w:val="008C78D3"/>
    <w:rsid w:val="008D2301"/>
    <w:rsid w:val="008D426C"/>
    <w:rsid w:val="008D4F02"/>
    <w:rsid w:val="008D7D7C"/>
    <w:rsid w:val="008E072F"/>
    <w:rsid w:val="008E0F5C"/>
    <w:rsid w:val="008E2AD6"/>
    <w:rsid w:val="008E4FF4"/>
    <w:rsid w:val="008E64D4"/>
    <w:rsid w:val="008E7F22"/>
    <w:rsid w:val="008F02FF"/>
    <w:rsid w:val="008F07BB"/>
    <w:rsid w:val="008F149E"/>
    <w:rsid w:val="008F3041"/>
    <w:rsid w:val="008F4238"/>
    <w:rsid w:val="008F45F3"/>
    <w:rsid w:val="008F5988"/>
    <w:rsid w:val="00903A04"/>
    <w:rsid w:val="00907DE7"/>
    <w:rsid w:val="009124AA"/>
    <w:rsid w:val="00912FA1"/>
    <w:rsid w:val="00913D1D"/>
    <w:rsid w:val="0091458A"/>
    <w:rsid w:val="00914DED"/>
    <w:rsid w:val="00915467"/>
    <w:rsid w:val="00915C6C"/>
    <w:rsid w:val="009170C7"/>
    <w:rsid w:val="00917151"/>
    <w:rsid w:val="00922D0F"/>
    <w:rsid w:val="00925D2D"/>
    <w:rsid w:val="0092600F"/>
    <w:rsid w:val="00930395"/>
    <w:rsid w:val="00930861"/>
    <w:rsid w:val="00931ADB"/>
    <w:rsid w:val="00932373"/>
    <w:rsid w:val="00933153"/>
    <w:rsid w:val="00934EEB"/>
    <w:rsid w:val="009357FA"/>
    <w:rsid w:val="009370A0"/>
    <w:rsid w:val="00937722"/>
    <w:rsid w:val="0094530F"/>
    <w:rsid w:val="0094540C"/>
    <w:rsid w:val="009461EA"/>
    <w:rsid w:val="00946623"/>
    <w:rsid w:val="009477E7"/>
    <w:rsid w:val="00950E24"/>
    <w:rsid w:val="009529A7"/>
    <w:rsid w:val="009532C7"/>
    <w:rsid w:val="009542B2"/>
    <w:rsid w:val="00954A11"/>
    <w:rsid w:val="00954D34"/>
    <w:rsid w:val="00955158"/>
    <w:rsid w:val="00955AFA"/>
    <w:rsid w:val="00957274"/>
    <w:rsid w:val="009578CC"/>
    <w:rsid w:val="009601FD"/>
    <w:rsid w:val="00960506"/>
    <w:rsid w:val="00960ABC"/>
    <w:rsid w:val="00962A83"/>
    <w:rsid w:val="00962D2A"/>
    <w:rsid w:val="00963B5E"/>
    <w:rsid w:val="00965BCA"/>
    <w:rsid w:val="009668C3"/>
    <w:rsid w:val="009677BB"/>
    <w:rsid w:val="00967B10"/>
    <w:rsid w:val="009704CE"/>
    <w:rsid w:val="00974784"/>
    <w:rsid w:val="00974DE0"/>
    <w:rsid w:val="00975869"/>
    <w:rsid w:val="009768BC"/>
    <w:rsid w:val="00976A5D"/>
    <w:rsid w:val="00977C13"/>
    <w:rsid w:val="009805B4"/>
    <w:rsid w:val="0098176E"/>
    <w:rsid w:val="00982362"/>
    <w:rsid w:val="00984DCA"/>
    <w:rsid w:val="00987470"/>
    <w:rsid w:val="00991068"/>
    <w:rsid w:val="00995210"/>
    <w:rsid w:val="00995440"/>
    <w:rsid w:val="009A0C52"/>
    <w:rsid w:val="009A56A5"/>
    <w:rsid w:val="009B055A"/>
    <w:rsid w:val="009B05C5"/>
    <w:rsid w:val="009B06CF"/>
    <w:rsid w:val="009B641B"/>
    <w:rsid w:val="009B6E85"/>
    <w:rsid w:val="009B7100"/>
    <w:rsid w:val="009B7239"/>
    <w:rsid w:val="009C0D2F"/>
    <w:rsid w:val="009C2F86"/>
    <w:rsid w:val="009C50FA"/>
    <w:rsid w:val="009C658D"/>
    <w:rsid w:val="009C6B3B"/>
    <w:rsid w:val="009C713E"/>
    <w:rsid w:val="009D423F"/>
    <w:rsid w:val="009D451B"/>
    <w:rsid w:val="009D5E55"/>
    <w:rsid w:val="009D63E0"/>
    <w:rsid w:val="009D6463"/>
    <w:rsid w:val="009D67E1"/>
    <w:rsid w:val="009D6A5A"/>
    <w:rsid w:val="009E414F"/>
    <w:rsid w:val="009E4826"/>
    <w:rsid w:val="009E5722"/>
    <w:rsid w:val="009F0D0A"/>
    <w:rsid w:val="009F1697"/>
    <w:rsid w:val="009F37C1"/>
    <w:rsid w:val="009F78C2"/>
    <w:rsid w:val="009F7FE7"/>
    <w:rsid w:val="00A00657"/>
    <w:rsid w:val="00A00F10"/>
    <w:rsid w:val="00A019B1"/>
    <w:rsid w:val="00A02E22"/>
    <w:rsid w:val="00A03CA1"/>
    <w:rsid w:val="00A06FE9"/>
    <w:rsid w:val="00A070D7"/>
    <w:rsid w:val="00A076D5"/>
    <w:rsid w:val="00A07ED1"/>
    <w:rsid w:val="00A10723"/>
    <w:rsid w:val="00A11415"/>
    <w:rsid w:val="00A132A0"/>
    <w:rsid w:val="00A14B76"/>
    <w:rsid w:val="00A16911"/>
    <w:rsid w:val="00A17720"/>
    <w:rsid w:val="00A20E06"/>
    <w:rsid w:val="00A234A5"/>
    <w:rsid w:val="00A303C4"/>
    <w:rsid w:val="00A32DC8"/>
    <w:rsid w:val="00A331A6"/>
    <w:rsid w:val="00A34B67"/>
    <w:rsid w:val="00A34E3E"/>
    <w:rsid w:val="00A377D0"/>
    <w:rsid w:val="00A42448"/>
    <w:rsid w:val="00A4277E"/>
    <w:rsid w:val="00A44A0C"/>
    <w:rsid w:val="00A456CA"/>
    <w:rsid w:val="00A460C7"/>
    <w:rsid w:val="00A462B2"/>
    <w:rsid w:val="00A46325"/>
    <w:rsid w:val="00A47C34"/>
    <w:rsid w:val="00A51FFA"/>
    <w:rsid w:val="00A55F99"/>
    <w:rsid w:val="00A578DE"/>
    <w:rsid w:val="00A611B5"/>
    <w:rsid w:val="00A61F1F"/>
    <w:rsid w:val="00A625C1"/>
    <w:rsid w:val="00A6325A"/>
    <w:rsid w:val="00A64A3D"/>
    <w:rsid w:val="00A654E0"/>
    <w:rsid w:val="00A65CD8"/>
    <w:rsid w:val="00A65D00"/>
    <w:rsid w:val="00A7101E"/>
    <w:rsid w:val="00A74641"/>
    <w:rsid w:val="00A77E3B"/>
    <w:rsid w:val="00A8017B"/>
    <w:rsid w:val="00A80E56"/>
    <w:rsid w:val="00A8461A"/>
    <w:rsid w:val="00A86B25"/>
    <w:rsid w:val="00A9197F"/>
    <w:rsid w:val="00A9269A"/>
    <w:rsid w:val="00A92CEF"/>
    <w:rsid w:val="00A941B7"/>
    <w:rsid w:val="00A95B3E"/>
    <w:rsid w:val="00A95E61"/>
    <w:rsid w:val="00AA23D2"/>
    <w:rsid w:val="00AA3046"/>
    <w:rsid w:val="00AA4E6D"/>
    <w:rsid w:val="00AA542F"/>
    <w:rsid w:val="00AA5EDB"/>
    <w:rsid w:val="00AA7860"/>
    <w:rsid w:val="00AB1572"/>
    <w:rsid w:val="00AB4654"/>
    <w:rsid w:val="00AB5840"/>
    <w:rsid w:val="00AB5987"/>
    <w:rsid w:val="00AB5E3C"/>
    <w:rsid w:val="00AC0F95"/>
    <w:rsid w:val="00AC2EA2"/>
    <w:rsid w:val="00AC412A"/>
    <w:rsid w:val="00AC66DC"/>
    <w:rsid w:val="00AC7A64"/>
    <w:rsid w:val="00AD250B"/>
    <w:rsid w:val="00AD4E46"/>
    <w:rsid w:val="00AD6056"/>
    <w:rsid w:val="00AD6421"/>
    <w:rsid w:val="00AD655C"/>
    <w:rsid w:val="00AE1E0C"/>
    <w:rsid w:val="00AE29DD"/>
    <w:rsid w:val="00AE66B1"/>
    <w:rsid w:val="00AF0AF9"/>
    <w:rsid w:val="00AF0C7A"/>
    <w:rsid w:val="00AF0F5E"/>
    <w:rsid w:val="00AF26ED"/>
    <w:rsid w:val="00AF2B11"/>
    <w:rsid w:val="00AF2CBB"/>
    <w:rsid w:val="00AF350C"/>
    <w:rsid w:val="00AF4BD6"/>
    <w:rsid w:val="00AF5A4E"/>
    <w:rsid w:val="00AF5AEF"/>
    <w:rsid w:val="00B043C6"/>
    <w:rsid w:val="00B05C4A"/>
    <w:rsid w:val="00B05CB6"/>
    <w:rsid w:val="00B119DA"/>
    <w:rsid w:val="00B133CD"/>
    <w:rsid w:val="00B14F8A"/>
    <w:rsid w:val="00B16B42"/>
    <w:rsid w:val="00B16E40"/>
    <w:rsid w:val="00B170A9"/>
    <w:rsid w:val="00B2164D"/>
    <w:rsid w:val="00B22A84"/>
    <w:rsid w:val="00B257EC"/>
    <w:rsid w:val="00B25A57"/>
    <w:rsid w:val="00B275AA"/>
    <w:rsid w:val="00B27F8D"/>
    <w:rsid w:val="00B3223B"/>
    <w:rsid w:val="00B348AE"/>
    <w:rsid w:val="00B36983"/>
    <w:rsid w:val="00B406FC"/>
    <w:rsid w:val="00B4164A"/>
    <w:rsid w:val="00B441D9"/>
    <w:rsid w:val="00B45378"/>
    <w:rsid w:val="00B45AF2"/>
    <w:rsid w:val="00B4630E"/>
    <w:rsid w:val="00B47452"/>
    <w:rsid w:val="00B47F93"/>
    <w:rsid w:val="00B5113B"/>
    <w:rsid w:val="00B514D1"/>
    <w:rsid w:val="00B53CA8"/>
    <w:rsid w:val="00B569F6"/>
    <w:rsid w:val="00B61BD6"/>
    <w:rsid w:val="00B6352D"/>
    <w:rsid w:val="00B65D0E"/>
    <w:rsid w:val="00B67569"/>
    <w:rsid w:val="00B708ED"/>
    <w:rsid w:val="00B70B57"/>
    <w:rsid w:val="00B7129F"/>
    <w:rsid w:val="00B712FD"/>
    <w:rsid w:val="00B7266A"/>
    <w:rsid w:val="00B72AAB"/>
    <w:rsid w:val="00B747FA"/>
    <w:rsid w:val="00B749BF"/>
    <w:rsid w:val="00B75FE7"/>
    <w:rsid w:val="00B76CF9"/>
    <w:rsid w:val="00B8513C"/>
    <w:rsid w:val="00B8566D"/>
    <w:rsid w:val="00B87404"/>
    <w:rsid w:val="00B90923"/>
    <w:rsid w:val="00B90988"/>
    <w:rsid w:val="00B909AA"/>
    <w:rsid w:val="00B93163"/>
    <w:rsid w:val="00B952ED"/>
    <w:rsid w:val="00B96B7F"/>
    <w:rsid w:val="00B97631"/>
    <w:rsid w:val="00BA0339"/>
    <w:rsid w:val="00BA0634"/>
    <w:rsid w:val="00BA25AF"/>
    <w:rsid w:val="00BA52B6"/>
    <w:rsid w:val="00BA5871"/>
    <w:rsid w:val="00BA6234"/>
    <w:rsid w:val="00BA6622"/>
    <w:rsid w:val="00BA6F25"/>
    <w:rsid w:val="00BB1BE6"/>
    <w:rsid w:val="00BB2456"/>
    <w:rsid w:val="00BB55CA"/>
    <w:rsid w:val="00BC20DA"/>
    <w:rsid w:val="00BC2E98"/>
    <w:rsid w:val="00BC4757"/>
    <w:rsid w:val="00BC55AC"/>
    <w:rsid w:val="00BC57A6"/>
    <w:rsid w:val="00BC6249"/>
    <w:rsid w:val="00BC71E7"/>
    <w:rsid w:val="00BD0175"/>
    <w:rsid w:val="00BD0D13"/>
    <w:rsid w:val="00BD6649"/>
    <w:rsid w:val="00BE557F"/>
    <w:rsid w:val="00BE6A90"/>
    <w:rsid w:val="00BE707F"/>
    <w:rsid w:val="00BF0C1B"/>
    <w:rsid w:val="00BF0D8B"/>
    <w:rsid w:val="00BF1A8E"/>
    <w:rsid w:val="00BF3388"/>
    <w:rsid w:val="00BF43DD"/>
    <w:rsid w:val="00BF44E9"/>
    <w:rsid w:val="00BF46E1"/>
    <w:rsid w:val="00BF59DC"/>
    <w:rsid w:val="00BF6AF3"/>
    <w:rsid w:val="00BF72DE"/>
    <w:rsid w:val="00C02324"/>
    <w:rsid w:val="00C029CD"/>
    <w:rsid w:val="00C041AF"/>
    <w:rsid w:val="00C044BE"/>
    <w:rsid w:val="00C05B23"/>
    <w:rsid w:val="00C05E18"/>
    <w:rsid w:val="00C06F9A"/>
    <w:rsid w:val="00C07F2A"/>
    <w:rsid w:val="00C11AEB"/>
    <w:rsid w:val="00C16B7D"/>
    <w:rsid w:val="00C17E26"/>
    <w:rsid w:val="00C21115"/>
    <w:rsid w:val="00C21890"/>
    <w:rsid w:val="00C21D4B"/>
    <w:rsid w:val="00C21DA3"/>
    <w:rsid w:val="00C2349A"/>
    <w:rsid w:val="00C25B8D"/>
    <w:rsid w:val="00C43B65"/>
    <w:rsid w:val="00C44F21"/>
    <w:rsid w:val="00C45983"/>
    <w:rsid w:val="00C46FF9"/>
    <w:rsid w:val="00C531BB"/>
    <w:rsid w:val="00C53883"/>
    <w:rsid w:val="00C551CC"/>
    <w:rsid w:val="00C56F4B"/>
    <w:rsid w:val="00C60D7D"/>
    <w:rsid w:val="00C6225B"/>
    <w:rsid w:val="00C62907"/>
    <w:rsid w:val="00C6397B"/>
    <w:rsid w:val="00C65F75"/>
    <w:rsid w:val="00C712D3"/>
    <w:rsid w:val="00C715CB"/>
    <w:rsid w:val="00C7248E"/>
    <w:rsid w:val="00C72624"/>
    <w:rsid w:val="00C72D0E"/>
    <w:rsid w:val="00C74364"/>
    <w:rsid w:val="00C74C47"/>
    <w:rsid w:val="00C75A81"/>
    <w:rsid w:val="00C760C5"/>
    <w:rsid w:val="00C76327"/>
    <w:rsid w:val="00C76DE1"/>
    <w:rsid w:val="00C76DF6"/>
    <w:rsid w:val="00C777E7"/>
    <w:rsid w:val="00C80010"/>
    <w:rsid w:val="00C812B0"/>
    <w:rsid w:val="00C818DD"/>
    <w:rsid w:val="00C81ECA"/>
    <w:rsid w:val="00C82D87"/>
    <w:rsid w:val="00C84176"/>
    <w:rsid w:val="00C84A37"/>
    <w:rsid w:val="00C91D95"/>
    <w:rsid w:val="00C92D38"/>
    <w:rsid w:val="00C94EE3"/>
    <w:rsid w:val="00C96751"/>
    <w:rsid w:val="00C96E99"/>
    <w:rsid w:val="00CA03F5"/>
    <w:rsid w:val="00CA26E4"/>
    <w:rsid w:val="00CA35B8"/>
    <w:rsid w:val="00CA7054"/>
    <w:rsid w:val="00CA7D21"/>
    <w:rsid w:val="00CB2128"/>
    <w:rsid w:val="00CB41AA"/>
    <w:rsid w:val="00CB4632"/>
    <w:rsid w:val="00CB542C"/>
    <w:rsid w:val="00CB65E5"/>
    <w:rsid w:val="00CB7170"/>
    <w:rsid w:val="00CB76FE"/>
    <w:rsid w:val="00CC155A"/>
    <w:rsid w:val="00CC247E"/>
    <w:rsid w:val="00CC3B57"/>
    <w:rsid w:val="00CC7ACD"/>
    <w:rsid w:val="00CD1943"/>
    <w:rsid w:val="00CD246C"/>
    <w:rsid w:val="00CD324C"/>
    <w:rsid w:val="00CD3F9A"/>
    <w:rsid w:val="00CD6E74"/>
    <w:rsid w:val="00CD6ECE"/>
    <w:rsid w:val="00CE05C4"/>
    <w:rsid w:val="00CE078E"/>
    <w:rsid w:val="00CE0E06"/>
    <w:rsid w:val="00CE5483"/>
    <w:rsid w:val="00CE656C"/>
    <w:rsid w:val="00CE79CF"/>
    <w:rsid w:val="00CF1224"/>
    <w:rsid w:val="00CF12B9"/>
    <w:rsid w:val="00CF15CC"/>
    <w:rsid w:val="00CF3314"/>
    <w:rsid w:val="00CF3F3B"/>
    <w:rsid w:val="00CF505A"/>
    <w:rsid w:val="00CF75ED"/>
    <w:rsid w:val="00D0195D"/>
    <w:rsid w:val="00D01B39"/>
    <w:rsid w:val="00D04268"/>
    <w:rsid w:val="00D05941"/>
    <w:rsid w:val="00D0705D"/>
    <w:rsid w:val="00D104DC"/>
    <w:rsid w:val="00D12C6B"/>
    <w:rsid w:val="00D13F9E"/>
    <w:rsid w:val="00D14E8B"/>
    <w:rsid w:val="00D20643"/>
    <w:rsid w:val="00D23A39"/>
    <w:rsid w:val="00D23E55"/>
    <w:rsid w:val="00D25CF1"/>
    <w:rsid w:val="00D26BDB"/>
    <w:rsid w:val="00D30858"/>
    <w:rsid w:val="00D3155A"/>
    <w:rsid w:val="00D31F3F"/>
    <w:rsid w:val="00D32952"/>
    <w:rsid w:val="00D33686"/>
    <w:rsid w:val="00D33AC8"/>
    <w:rsid w:val="00D36BB4"/>
    <w:rsid w:val="00D378CD"/>
    <w:rsid w:val="00D37D60"/>
    <w:rsid w:val="00D37E20"/>
    <w:rsid w:val="00D37E77"/>
    <w:rsid w:val="00D4392A"/>
    <w:rsid w:val="00D46C3A"/>
    <w:rsid w:val="00D478A8"/>
    <w:rsid w:val="00D47F12"/>
    <w:rsid w:val="00D50DD9"/>
    <w:rsid w:val="00D51015"/>
    <w:rsid w:val="00D52D1C"/>
    <w:rsid w:val="00D53B04"/>
    <w:rsid w:val="00D5571B"/>
    <w:rsid w:val="00D5620E"/>
    <w:rsid w:val="00D56C21"/>
    <w:rsid w:val="00D61078"/>
    <w:rsid w:val="00D61D72"/>
    <w:rsid w:val="00D6299B"/>
    <w:rsid w:val="00D64040"/>
    <w:rsid w:val="00D64941"/>
    <w:rsid w:val="00D6563E"/>
    <w:rsid w:val="00D67B54"/>
    <w:rsid w:val="00D7081F"/>
    <w:rsid w:val="00D70E11"/>
    <w:rsid w:val="00D72158"/>
    <w:rsid w:val="00D72C2F"/>
    <w:rsid w:val="00D72F0C"/>
    <w:rsid w:val="00D73A42"/>
    <w:rsid w:val="00D74B33"/>
    <w:rsid w:val="00D772B1"/>
    <w:rsid w:val="00D80365"/>
    <w:rsid w:val="00D829FC"/>
    <w:rsid w:val="00D846A0"/>
    <w:rsid w:val="00D86B27"/>
    <w:rsid w:val="00D86E2E"/>
    <w:rsid w:val="00D90332"/>
    <w:rsid w:val="00D90884"/>
    <w:rsid w:val="00D91008"/>
    <w:rsid w:val="00D91E50"/>
    <w:rsid w:val="00D936D4"/>
    <w:rsid w:val="00D94202"/>
    <w:rsid w:val="00D9531C"/>
    <w:rsid w:val="00D953CD"/>
    <w:rsid w:val="00D95820"/>
    <w:rsid w:val="00D95D69"/>
    <w:rsid w:val="00D96ED4"/>
    <w:rsid w:val="00D97B56"/>
    <w:rsid w:val="00DA135E"/>
    <w:rsid w:val="00DA1AD7"/>
    <w:rsid w:val="00DA3E7C"/>
    <w:rsid w:val="00DA4D93"/>
    <w:rsid w:val="00DA54BF"/>
    <w:rsid w:val="00DA5E52"/>
    <w:rsid w:val="00DA643B"/>
    <w:rsid w:val="00DA7C38"/>
    <w:rsid w:val="00DB0BB2"/>
    <w:rsid w:val="00DB5018"/>
    <w:rsid w:val="00DB58C7"/>
    <w:rsid w:val="00DB5F20"/>
    <w:rsid w:val="00DB6584"/>
    <w:rsid w:val="00DC5292"/>
    <w:rsid w:val="00DC619D"/>
    <w:rsid w:val="00DD1F81"/>
    <w:rsid w:val="00DD27C7"/>
    <w:rsid w:val="00DD2FE4"/>
    <w:rsid w:val="00DD58A2"/>
    <w:rsid w:val="00DD6A22"/>
    <w:rsid w:val="00DD7828"/>
    <w:rsid w:val="00DE0EE8"/>
    <w:rsid w:val="00DE234D"/>
    <w:rsid w:val="00DE5B8A"/>
    <w:rsid w:val="00DE7B00"/>
    <w:rsid w:val="00DF2F4F"/>
    <w:rsid w:val="00DF441A"/>
    <w:rsid w:val="00DF4FC9"/>
    <w:rsid w:val="00DF638B"/>
    <w:rsid w:val="00DF6EA7"/>
    <w:rsid w:val="00DF70E5"/>
    <w:rsid w:val="00E03320"/>
    <w:rsid w:val="00E044D9"/>
    <w:rsid w:val="00E049FD"/>
    <w:rsid w:val="00E0593E"/>
    <w:rsid w:val="00E1221B"/>
    <w:rsid w:val="00E134E4"/>
    <w:rsid w:val="00E16317"/>
    <w:rsid w:val="00E1632B"/>
    <w:rsid w:val="00E16CFA"/>
    <w:rsid w:val="00E1753C"/>
    <w:rsid w:val="00E177E6"/>
    <w:rsid w:val="00E17B8C"/>
    <w:rsid w:val="00E238E2"/>
    <w:rsid w:val="00E24CF0"/>
    <w:rsid w:val="00E30C61"/>
    <w:rsid w:val="00E3315D"/>
    <w:rsid w:val="00E34542"/>
    <w:rsid w:val="00E36668"/>
    <w:rsid w:val="00E3666D"/>
    <w:rsid w:val="00E367A1"/>
    <w:rsid w:val="00E36DF1"/>
    <w:rsid w:val="00E37705"/>
    <w:rsid w:val="00E407FB"/>
    <w:rsid w:val="00E44C97"/>
    <w:rsid w:val="00E45E40"/>
    <w:rsid w:val="00E470C1"/>
    <w:rsid w:val="00E4716C"/>
    <w:rsid w:val="00E4784B"/>
    <w:rsid w:val="00E47EA8"/>
    <w:rsid w:val="00E51FB7"/>
    <w:rsid w:val="00E53A49"/>
    <w:rsid w:val="00E61261"/>
    <w:rsid w:val="00E624F3"/>
    <w:rsid w:val="00E63AF8"/>
    <w:rsid w:val="00E65D15"/>
    <w:rsid w:val="00E672E5"/>
    <w:rsid w:val="00E6785F"/>
    <w:rsid w:val="00E7060B"/>
    <w:rsid w:val="00E7184D"/>
    <w:rsid w:val="00E71D47"/>
    <w:rsid w:val="00E72664"/>
    <w:rsid w:val="00E74739"/>
    <w:rsid w:val="00E75162"/>
    <w:rsid w:val="00E80C45"/>
    <w:rsid w:val="00E8104A"/>
    <w:rsid w:val="00E84110"/>
    <w:rsid w:val="00E8426C"/>
    <w:rsid w:val="00E843DD"/>
    <w:rsid w:val="00E84EBB"/>
    <w:rsid w:val="00E85F95"/>
    <w:rsid w:val="00E87378"/>
    <w:rsid w:val="00E9104F"/>
    <w:rsid w:val="00E91693"/>
    <w:rsid w:val="00E91802"/>
    <w:rsid w:val="00E91A49"/>
    <w:rsid w:val="00E92D01"/>
    <w:rsid w:val="00E957B2"/>
    <w:rsid w:val="00E9756A"/>
    <w:rsid w:val="00EA1929"/>
    <w:rsid w:val="00EA478D"/>
    <w:rsid w:val="00EA7DFB"/>
    <w:rsid w:val="00EB0CED"/>
    <w:rsid w:val="00EB305F"/>
    <w:rsid w:val="00EB39A0"/>
    <w:rsid w:val="00EB3CDD"/>
    <w:rsid w:val="00EB6157"/>
    <w:rsid w:val="00EB74FF"/>
    <w:rsid w:val="00EB77B6"/>
    <w:rsid w:val="00EC3A7F"/>
    <w:rsid w:val="00EC4320"/>
    <w:rsid w:val="00EC5194"/>
    <w:rsid w:val="00EC53A5"/>
    <w:rsid w:val="00ED0B2F"/>
    <w:rsid w:val="00ED1900"/>
    <w:rsid w:val="00ED39DB"/>
    <w:rsid w:val="00ED5101"/>
    <w:rsid w:val="00ED57D3"/>
    <w:rsid w:val="00ED5D89"/>
    <w:rsid w:val="00ED6A46"/>
    <w:rsid w:val="00EE1706"/>
    <w:rsid w:val="00EE4E88"/>
    <w:rsid w:val="00EE5860"/>
    <w:rsid w:val="00EF4EF5"/>
    <w:rsid w:val="00EF5B77"/>
    <w:rsid w:val="00F00CE2"/>
    <w:rsid w:val="00F051B8"/>
    <w:rsid w:val="00F06DDC"/>
    <w:rsid w:val="00F1380B"/>
    <w:rsid w:val="00F14D84"/>
    <w:rsid w:val="00F15587"/>
    <w:rsid w:val="00F1619F"/>
    <w:rsid w:val="00F2076F"/>
    <w:rsid w:val="00F2095B"/>
    <w:rsid w:val="00F20EF8"/>
    <w:rsid w:val="00F22055"/>
    <w:rsid w:val="00F22D56"/>
    <w:rsid w:val="00F264F6"/>
    <w:rsid w:val="00F2673C"/>
    <w:rsid w:val="00F27388"/>
    <w:rsid w:val="00F27939"/>
    <w:rsid w:val="00F30128"/>
    <w:rsid w:val="00F30BC7"/>
    <w:rsid w:val="00F3109C"/>
    <w:rsid w:val="00F31678"/>
    <w:rsid w:val="00F32BE3"/>
    <w:rsid w:val="00F33D98"/>
    <w:rsid w:val="00F3531B"/>
    <w:rsid w:val="00F3569E"/>
    <w:rsid w:val="00F408BC"/>
    <w:rsid w:val="00F4189F"/>
    <w:rsid w:val="00F41C03"/>
    <w:rsid w:val="00F45704"/>
    <w:rsid w:val="00F457E6"/>
    <w:rsid w:val="00F45B7F"/>
    <w:rsid w:val="00F46AD0"/>
    <w:rsid w:val="00F47757"/>
    <w:rsid w:val="00F5007B"/>
    <w:rsid w:val="00F50E69"/>
    <w:rsid w:val="00F5161C"/>
    <w:rsid w:val="00F554D1"/>
    <w:rsid w:val="00F561D6"/>
    <w:rsid w:val="00F57808"/>
    <w:rsid w:val="00F67C9C"/>
    <w:rsid w:val="00F70F7F"/>
    <w:rsid w:val="00F7120A"/>
    <w:rsid w:val="00F71595"/>
    <w:rsid w:val="00F71805"/>
    <w:rsid w:val="00F76919"/>
    <w:rsid w:val="00F77649"/>
    <w:rsid w:val="00F8079B"/>
    <w:rsid w:val="00F824CF"/>
    <w:rsid w:val="00F831DF"/>
    <w:rsid w:val="00F85969"/>
    <w:rsid w:val="00F85971"/>
    <w:rsid w:val="00F86CD8"/>
    <w:rsid w:val="00F91BA9"/>
    <w:rsid w:val="00F96DAF"/>
    <w:rsid w:val="00F976EF"/>
    <w:rsid w:val="00FA0933"/>
    <w:rsid w:val="00FA29FE"/>
    <w:rsid w:val="00FA2A6D"/>
    <w:rsid w:val="00FA6253"/>
    <w:rsid w:val="00FA653A"/>
    <w:rsid w:val="00FA7067"/>
    <w:rsid w:val="00FA7401"/>
    <w:rsid w:val="00FB12FD"/>
    <w:rsid w:val="00FB2DE7"/>
    <w:rsid w:val="00FB37A6"/>
    <w:rsid w:val="00FB4E56"/>
    <w:rsid w:val="00FC0454"/>
    <w:rsid w:val="00FC0ADA"/>
    <w:rsid w:val="00FC324A"/>
    <w:rsid w:val="00FC49F8"/>
    <w:rsid w:val="00FC55A6"/>
    <w:rsid w:val="00FC5E66"/>
    <w:rsid w:val="00FC6282"/>
    <w:rsid w:val="00FC6DEF"/>
    <w:rsid w:val="00FD0BED"/>
    <w:rsid w:val="00FD2C86"/>
    <w:rsid w:val="00FD2F36"/>
    <w:rsid w:val="00FD3110"/>
    <w:rsid w:val="00FD38FB"/>
    <w:rsid w:val="00FD64E5"/>
    <w:rsid w:val="00FD6D8D"/>
    <w:rsid w:val="00FD71C1"/>
    <w:rsid w:val="00FD7C22"/>
    <w:rsid w:val="00FE0FE4"/>
    <w:rsid w:val="00FE12E0"/>
    <w:rsid w:val="00FE14FD"/>
    <w:rsid w:val="00FE29AC"/>
    <w:rsid w:val="00FE3CBC"/>
    <w:rsid w:val="00FE462D"/>
    <w:rsid w:val="00FE4EA4"/>
    <w:rsid w:val="00FE581B"/>
    <w:rsid w:val="00FF403F"/>
    <w:rsid w:val="00FF410A"/>
    <w:rsid w:val="00FF5F86"/>
    <w:rsid w:val="00FF6EC8"/>
    <w:rsid w:val="00FF7C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A9374"/>
  <w15:docId w15:val="{0A10EEE0-2D54-4D6D-B10B-D93AA943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101"/>
    <w:pPr>
      <w:jc w:val="both"/>
    </w:pPr>
    <w:rPr>
      <w:rFonts w:ascii="Arial" w:hAnsi="Arial"/>
      <w:szCs w:val="22"/>
      <w:lang w:val="es-CL"/>
    </w:rPr>
  </w:style>
  <w:style w:type="paragraph" w:styleId="Ttulo1">
    <w:name w:val="heading 1"/>
    <w:basedOn w:val="Normal"/>
    <w:next w:val="Normal"/>
    <w:qFormat/>
    <w:rsid w:val="000659E7"/>
    <w:pPr>
      <w:keepNext/>
      <w:numPr>
        <w:numId w:val="5"/>
      </w:numPr>
      <w:suppressAutoHyphens/>
      <w:spacing w:before="120" w:after="120"/>
      <w:outlineLvl w:val="0"/>
    </w:pPr>
    <w:rPr>
      <w:rFonts w:ascii="Arial Negrita" w:hAnsi="Arial Negrita"/>
      <w:b/>
      <w:caps/>
      <w:spacing w:val="-3"/>
      <w:kern w:val="28"/>
      <w:sz w:val="22"/>
      <w:lang w:val="es-ES_tradnl"/>
    </w:rPr>
  </w:style>
  <w:style w:type="paragraph" w:styleId="Ttulo2">
    <w:name w:val="heading 2"/>
    <w:basedOn w:val="Normal"/>
    <w:next w:val="Normal"/>
    <w:autoRedefine/>
    <w:qFormat/>
    <w:rsid w:val="00C53883"/>
    <w:pPr>
      <w:keepNext/>
      <w:keepLines/>
      <w:numPr>
        <w:ilvl w:val="1"/>
        <w:numId w:val="5"/>
      </w:numPr>
      <w:suppressLineNumbers/>
      <w:suppressAutoHyphens/>
      <w:outlineLvl w:val="1"/>
    </w:pPr>
    <w:rPr>
      <w:rFonts w:ascii="Arial Negrita" w:hAnsi="Arial Negrita" w:cs="Arial"/>
      <w:b/>
      <w:spacing w:val="-3"/>
      <w:sz w:val="22"/>
    </w:rPr>
  </w:style>
  <w:style w:type="paragraph" w:styleId="Ttulo3">
    <w:name w:val="heading 3"/>
    <w:basedOn w:val="Normal"/>
    <w:next w:val="Normal"/>
    <w:autoRedefine/>
    <w:qFormat/>
    <w:rsid w:val="00F85971"/>
    <w:pPr>
      <w:keepNext/>
      <w:numPr>
        <w:ilvl w:val="2"/>
        <w:numId w:val="5"/>
      </w:numPr>
      <w:suppressAutoHyphens/>
      <w:outlineLvl w:val="2"/>
    </w:pPr>
    <w:rPr>
      <w:rFonts w:cs="Arial"/>
      <w:b/>
      <w:sz w:val="22"/>
    </w:rPr>
  </w:style>
  <w:style w:type="paragraph" w:styleId="Ttulo4">
    <w:name w:val="heading 4"/>
    <w:basedOn w:val="Normal"/>
    <w:next w:val="Normal"/>
    <w:autoRedefine/>
    <w:qFormat/>
    <w:rsid w:val="0038018B"/>
    <w:pPr>
      <w:keepNext/>
      <w:numPr>
        <w:ilvl w:val="3"/>
        <w:numId w:val="5"/>
      </w:numPr>
      <w:outlineLvl w:val="3"/>
    </w:pPr>
    <w:rPr>
      <w:sz w:val="22"/>
    </w:rPr>
  </w:style>
  <w:style w:type="paragraph" w:styleId="Ttulo5">
    <w:name w:val="heading 5"/>
    <w:basedOn w:val="Normal"/>
    <w:next w:val="Normal"/>
    <w:rsid w:val="00EA7DFB"/>
    <w:pPr>
      <w:keepNext/>
      <w:numPr>
        <w:ilvl w:val="4"/>
        <w:numId w:val="5"/>
      </w:numPr>
      <w:tabs>
        <w:tab w:val="clear" w:pos="1008"/>
      </w:tabs>
      <w:ind w:left="1009" w:hanging="1009"/>
      <w:outlineLvl w:val="4"/>
    </w:pPr>
  </w:style>
  <w:style w:type="paragraph" w:styleId="Ttulo6">
    <w:name w:val="heading 6"/>
    <w:basedOn w:val="Normal"/>
    <w:next w:val="Normal"/>
    <w:rsid w:val="00EA7DFB"/>
    <w:pPr>
      <w:keepNext/>
      <w:numPr>
        <w:ilvl w:val="5"/>
        <w:numId w:val="5"/>
      </w:numPr>
      <w:tabs>
        <w:tab w:val="clear" w:pos="1152"/>
      </w:tabs>
      <w:ind w:left="1151" w:hanging="1151"/>
      <w:outlineLvl w:val="5"/>
    </w:pPr>
    <w:rPr>
      <w:i/>
    </w:rPr>
  </w:style>
  <w:style w:type="paragraph" w:styleId="Ttulo7">
    <w:name w:val="heading 7"/>
    <w:aliases w:val="HAB23"/>
    <w:basedOn w:val="Normal"/>
    <w:next w:val="Normal"/>
    <w:rsid w:val="00CC3B57"/>
    <w:pPr>
      <w:keepNext/>
      <w:numPr>
        <w:ilvl w:val="6"/>
        <w:numId w:val="5"/>
      </w:numPr>
      <w:outlineLvl w:val="6"/>
    </w:pPr>
    <w:rPr>
      <w:rFonts w:ascii="Arcadis Frutiger" w:hAnsi="Arcadis Frutiger"/>
      <w:b/>
    </w:rPr>
  </w:style>
  <w:style w:type="paragraph" w:styleId="Ttulo8">
    <w:name w:val="heading 8"/>
    <w:basedOn w:val="Normal"/>
    <w:next w:val="Normal"/>
    <w:qFormat/>
    <w:rsid w:val="00CC3B57"/>
    <w:pPr>
      <w:keepNext/>
      <w:numPr>
        <w:ilvl w:val="7"/>
        <w:numId w:val="5"/>
      </w:numPr>
      <w:jc w:val="center"/>
      <w:outlineLvl w:val="7"/>
    </w:pPr>
    <w:rPr>
      <w:rFonts w:ascii="Arcadis Frutiger" w:hAnsi="Arcadis Frutiger"/>
      <w:b/>
      <w:sz w:val="28"/>
    </w:rPr>
  </w:style>
  <w:style w:type="paragraph" w:styleId="Ttulo9">
    <w:name w:val="heading 9"/>
    <w:basedOn w:val="Normal"/>
    <w:next w:val="Normal"/>
    <w:rsid w:val="00CC3B57"/>
    <w:pPr>
      <w:numPr>
        <w:ilvl w:val="8"/>
        <w:numId w:val="5"/>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 top"/>
    <w:link w:val="EncabezadoCar"/>
    <w:uiPriority w:val="99"/>
    <w:rsid w:val="00CC3B57"/>
    <w:pPr>
      <w:tabs>
        <w:tab w:val="center" w:pos="4536"/>
        <w:tab w:val="right" w:pos="9072"/>
      </w:tabs>
      <w:jc w:val="right"/>
    </w:pPr>
    <w:rPr>
      <w:rFonts w:ascii="Arial Narrow" w:hAnsi="Arial Narrow"/>
      <w:sz w:val="18"/>
      <w:lang w:val="es-ES_tradnl"/>
    </w:rPr>
  </w:style>
  <w:style w:type="character" w:customStyle="1" w:styleId="EncabezadoCar">
    <w:name w:val="Encabezado Car"/>
    <w:aliases w:val="encabezado Car,Encabezado top Car"/>
    <w:basedOn w:val="Fuentedeprrafopredeter"/>
    <w:link w:val="Encabezado"/>
    <w:uiPriority w:val="99"/>
    <w:rsid w:val="00A95E61"/>
    <w:rPr>
      <w:rFonts w:ascii="Arial Narrow" w:hAnsi="Arial Narrow"/>
      <w:sz w:val="18"/>
      <w:lang w:val="es-ES_tradnl"/>
    </w:rPr>
  </w:style>
  <w:style w:type="character" w:styleId="Nmerodepgina">
    <w:name w:val="page number"/>
    <w:basedOn w:val="Fuentedeprrafopredeter"/>
    <w:rsid w:val="00CC3B57"/>
  </w:style>
  <w:style w:type="paragraph" w:styleId="Piedepgina">
    <w:name w:val="footer"/>
    <w:aliases w:val="Footer Text"/>
    <w:basedOn w:val="Normal"/>
    <w:link w:val="PiedepginaCar"/>
    <w:uiPriority w:val="99"/>
    <w:rsid w:val="005C5689"/>
    <w:pPr>
      <w:tabs>
        <w:tab w:val="center" w:pos="4252"/>
        <w:tab w:val="right" w:pos="8504"/>
      </w:tabs>
    </w:pPr>
  </w:style>
  <w:style w:type="character" w:customStyle="1" w:styleId="PiedepginaCar">
    <w:name w:val="Pie de página Car"/>
    <w:aliases w:val="Footer Text Car"/>
    <w:basedOn w:val="Fuentedeprrafopredeter"/>
    <w:link w:val="Piedepgina"/>
    <w:uiPriority w:val="99"/>
    <w:rsid w:val="00A95E61"/>
    <w:rPr>
      <w:rFonts w:ascii="Arial" w:hAnsi="Arial"/>
      <w:szCs w:val="22"/>
      <w:lang w:val="es-CL"/>
    </w:rPr>
  </w:style>
  <w:style w:type="paragraph" w:customStyle="1" w:styleId="TablaFigura">
    <w:name w:val="TablaFigura"/>
    <w:basedOn w:val="Normal"/>
    <w:semiHidden/>
    <w:rsid w:val="00CC3B57"/>
    <w:rPr>
      <w:rFonts w:ascii="Arial Rounded MT Bold" w:hAnsi="Arial Rounded MT Bold"/>
      <w:b/>
    </w:rPr>
  </w:style>
  <w:style w:type="paragraph" w:styleId="Textonotapie">
    <w:name w:val="footnote text"/>
    <w:autoRedefine/>
    <w:semiHidden/>
    <w:rsid w:val="005960D1"/>
    <w:pPr>
      <w:ind w:left="142" w:hanging="142"/>
      <w:jc w:val="both"/>
    </w:pPr>
    <w:rPr>
      <w:rFonts w:ascii="Arial" w:hAnsi="Arial"/>
      <w:sz w:val="16"/>
      <w:szCs w:val="16"/>
      <w:lang w:val="es-ES_tradnl"/>
    </w:rPr>
  </w:style>
  <w:style w:type="paragraph" w:customStyle="1" w:styleId="TextoTabla">
    <w:name w:val="TextoTabla"/>
    <w:basedOn w:val="Normal"/>
    <w:rsid w:val="00CC3B57"/>
    <w:pPr>
      <w:spacing w:line="240" w:lineRule="exact"/>
    </w:pPr>
    <w:rPr>
      <w:sz w:val="18"/>
    </w:rPr>
  </w:style>
  <w:style w:type="paragraph" w:customStyle="1" w:styleId="Vietas">
    <w:name w:val="Viñetas"/>
    <w:basedOn w:val="Normal"/>
    <w:rsid w:val="00CC3B57"/>
    <w:pPr>
      <w:ind w:left="454" w:hanging="454"/>
    </w:pPr>
  </w:style>
  <w:style w:type="paragraph" w:styleId="Textoindependiente">
    <w:name w:val="Body Text"/>
    <w:basedOn w:val="Normal"/>
    <w:link w:val="TextoindependienteCar"/>
    <w:semiHidden/>
    <w:rsid w:val="00CC3B57"/>
    <w:pPr>
      <w:jc w:val="center"/>
    </w:pPr>
    <w:rPr>
      <w:rFonts w:ascii="Arcadis Frutiger" w:hAnsi="Arcadis Frutiger"/>
      <w:b/>
      <w:sz w:val="28"/>
    </w:rPr>
  </w:style>
  <w:style w:type="character" w:customStyle="1" w:styleId="TextoindependienteCar">
    <w:name w:val="Texto independiente Car"/>
    <w:basedOn w:val="Fuentedeprrafopredeter"/>
    <w:link w:val="Textoindependiente"/>
    <w:semiHidden/>
    <w:rsid w:val="00FE4EA4"/>
    <w:rPr>
      <w:rFonts w:ascii="Arcadis Frutiger" w:hAnsi="Arcadis Frutiger"/>
      <w:b/>
      <w:sz w:val="28"/>
      <w:szCs w:val="22"/>
      <w:lang w:val="es-CL"/>
    </w:rPr>
  </w:style>
  <w:style w:type="paragraph" w:styleId="Ttulo">
    <w:name w:val="Title"/>
    <w:basedOn w:val="Normal"/>
    <w:link w:val="TtuloCar"/>
    <w:uiPriority w:val="10"/>
    <w:rsid w:val="00862AEA"/>
    <w:pPr>
      <w:jc w:val="center"/>
    </w:pPr>
    <w:rPr>
      <w:b/>
      <w:caps/>
      <w:sz w:val="28"/>
      <w:szCs w:val="28"/>
      <w:lang w:val="es-ES_tradnl"/>
    </w:rPr>
  </w:style>
  <w:style w:type="character" w:customStyle="1" w:styleId="TtuloCar">
    <w:name w:val="Título Car"/>
    <w:basedOn w:val="Fuentedeprrafopredeter"/>
    <w:link w:val="Ttulo"/>
    <w:uiPriority w:val="10"/>
    <w:rsid w:val="00A95E61"/>
    <w:rPr>
      <w:rFonts w:ascii="Arial" w:hAnsi="Arial"/>
      <w:b/>
      <w:caps/>
      <w:sz w:val="28"/>
      <w:szCs w:val="28"/>
      <w:lang w:val="es-ES_tradnl"/>
    </w:rPr>
  </w:style>
  <w:style w:type="paragraph" w:styleId="Sangradetextonormal">
    <w:name w:val="Body Text Indent"/>
    <w:basedOn w:val="Normal"/>
    <w:link w:val="SangradetextonormalCar"/>
    <w:rsid w:val="00CC3B57"/>
  </w:style>
  <w:style w:type="character" w:customStyle="1" w:styleId="SangradetextonormalCar">
    <w:name w:val="Sangría de texto normal Car"/>
    <w:basedOn w:val="Fuentedeprrafopredeter"/>
    <w:link w:val="Sangradetextonormal"/>
    <w:rsid w:val="00FE4EA4"/>
    <w:rPr>
      <w:rFonts w:ascii="Arial" w:hAnsi="Arial"/>
      <w:sz w:val="22"/>
      <w:szCs w:val="22"/>
      <w:lang w:val="es-CL"/>
    </w:rPr>
  </w:style>
  <w:style w:type="paragraph" w:styleId="Sangra2detindependiente">
    <w:name w:val="Body Text Indent 2"/>
    <w:basedOn w:val="Normal"/>
    <w:rsid w:val="00CC3B57"/>
    <w:pPr>
      <w:tabs>
        <w:tab w:val="left" w:pos="2835"/>
      </w:tabs>
      <w:spacing w:line="260" w:lineRule="exact"/>
      <w:ind w:left="2835" w:hanging="1419"/>
    </w:pPr>
  </w:style>
  <w:style w:type="paragraph" w:styleId="TDC1">
    <w:name w:val="toc 1"/>
    <w:basedOn w:val="Normal"/>
    <w:next w:val="Normal"/>
    <w:autoRedefine/>
    <w:uiPriority w:val="39"/>
    <w:qFormat/>
    <w:rsid w:val="00042490"/>
    <w:pPr>
      <w:tabs>
        <w:tab w:val="right" w:leader="dot" w:pos="9113"/>
      </w:tabs>
      <w:spacing w:before="120"/>
      <w:ind w:left="284" w:hanging="284"/>
    </w:pPr>
    <w:rPr>
      <w:b/>
      <w:caps/>
      <w:noProof/>
      <w:sz w:val="22"/>
    </w:rPr>
  </w:style>
  <w:style w:type="paragraph" w:styleId="Descripcin">
    <w:name w:val="caption"/>
    <w:aliases w:val="Epigrafe,Epígrafe Car Car Car,Epígrafe Car Car,Tabla/Figura,Car1,HAB02,Titulo Cuadro Car,Titulo Cuadro,Tabla,Epígrafe Car2 Car,HAB02 Car Car1,Epígrafe Car Car1 Car,HAB02 Car2,Epígrafe Car2 Car Car1,HAB02 Car Car1 Car1,HAB02 Ca,Epígrafe, Car1"/>
    <w:basedOn w:val="Normal"/>
    <w:next w:val="Normal"/>
    <w:link w:val="DescripcinCar"/>
    <w:qFormat/>
    <w:rsid w:val="00135F71"/>
    <w:pPr>
      <w:spacing w:before="120" w:after="120"/>
      <w:jc w:val="center"/>
    </w:pPr>
    <w:rPr>
      <w:b/>
    </w:rPr>
  </w:style>
  <w:style w:type="character" w:customStyle="1" w:styleId="DescripcinCar">
    <w:name w:val="Descripción Car"/>
    <w:aliases w:val="Epigrafe Car,Epígrafe Car Car Car Car,Epígrafe Car Car Car1,Tabla/Figura Car,Car1 Car,HAB02 Car,Titulo Cuadro Car Car,Titulo Cuadro Car1,Tabla Car,Epígrafe Car2 Car Car,HAB02 Car Car1 Car,Epígrafe Car Car1 Car Car,HAB02 Car2 Car"/>
    <w:link w:val="Descripcin"/>
    <w:rsid w:val="00954A11"/>
    <w:rPr>
      <w:rFonts w:ascii="Arial" w:hAnsi="Arial"/>
      <w:b/>
      <w:szCs w:val="22"/>
      <w:lang w:val="es-CL"/>
    </w:rPr>
  </w:style>
  <w:style w:type="paragraph" w:styleId="Sangra3detindependiente">
    <w:name w:val="Body Text Indent 3"/>
    <w:basedOn w:val="Normal"/>
    <w:rsid w:val="00CC3B57"/>
    <w:pPr>
      <w:tabs>
        <w:tab w:val="left" w:pos="709"/>
        <w:tab w:val="left" w:pos="1843"/>
        <w:tab w:val="left" w:pos="2268"/>
      </w:tabs>
      <w:ind w:left="2410" w:hanging="709"/>
    </w:pPr>
    <w:rPr>
      <w:rFonts w:ascii="Arcadis Frutiger Light" w:hAnsi="Arcadis Frutiger Light"/>
      <w:sz w:val="24"/>
    </w:rPr>
  </w:style>
  <w:style w:type="paragraph" w:styleId="Subttulo">
    <w:name w:val="Subtitle"/>
    <w:basedOn w:val="Normal"/>
    <w:link w:val="SubttuloCar"/>
    <w:uiPriority w:val="11"/>
    <w:rsid w:val="00CC3B57"/>
    <w:rPr>
      <w:rFonts w:ascii="Arcadis Frutiger Light" w:hAnsi="Arcadis Frutiger Light"/>
      <w:b/>
      <w:sz w:val="24"/>
    </w:rPr>
  </w:style>
  <w:style w:type="character" w:customStyle="1" w:styleId="SubttuloCar">
    <w:name w:val="Subtítulo Car"/>
    <w:basedOn w:val="Fuentedeprrafopredeter"/>
    <w:link w:val="Subttulo"/>
    <w:uiPriority w:val="11"/>
    <w:rsid w:val="00A95E61"/>
    <w:rPr>
      <w:rFonts w:ascii="Arcadis Frutiger Light" w:hAnsi="Arcadis Frutiger Light"/>
      <w:b/>
      <w:sz w:val="24"/>
      <w:szCs w:val="22"/>
      <w:lang w:val="es-CL"/>
    </w:rPr>
  </w:style>
  <w:style w:type="paragraph" w:styleId="Textoindependiente2">
    <w:name w:val="Body Text 2"/>
    <w:basedOn w:val="Normal"/>
    <w:rsid w:val="00CC3B57"/>
    <w:pPr>
      <w:numPr>
        <w:ilvl w:val="12"/>
      </w:numPr>
    </w:pPr>
  </w:style>
  <w:style w:type="paragraph" w:styleId="Textoindependiente3">
    <w:name w:val="Body Text 3"/>
    <w:basedOn w:val="Normal"/>
    <w:rsid w:val="00CC3B57"/>
    <w:pPr>
      <w:tabs>
        <w:tab w:val="left" w:pos="426"/>
        <w:tab w:val="left" w:pos="2977"/>
        <w:tab w:val="left" w:pos="3402"/>
      </w:tabs>
    </w:pPr>
    <w:rPr>
      <w:rFonts w:ascii="Arcadis Frutiger Light" w:hAnsi="Arcadis Frutiger Light"/>
    </w:rPr>
  </w:style>
  <w:style w:type="paragraph" w:styleId="TDC2">
    <w:name w:val="toc 2"/>
    <w:basedOn w:val="Normal"/>
    <w:next w:val="Normal"/>
    <w:autoRedefine/>
    <w:uiPriority w:val="39"/>
    <w:qFormat/>
    <w:rsid w:val="00BF72DE"/>
    <w:pPr>
      <w:tabs>
        <w:tab w:val="right" w:leader="dot" w:pos="9113"/>
      </w:tabs>
      <w:ind w:left="426" w:hanging="426"/>
    </w:pPr>
    <w:rPr>
      <w:b/>
      <w:noProof/>
    </w:rPr>
  </w:style>
  <w:style w:type="paragraph" w:styleId="TDC3">
    <w:name w:val="toc 3"/>
    <w:basedOn w:val="Normal"/>
    <w:next w:val="Normal"/>
    <w:autoRedefine/>
    <w:uiPriority w:val="39"/>
    <w:qFormat/>
    <w:rsid w:val="00BF72DE"/>
    <w:pPr>
      <w:tabs>
        <w:tab w:val="left" w:pos="1418"/>
        <w:tab w:val="right" w:leader="dot" w:pos="9113"/>
      </w:tabs>
      <w:ind w:left="567" w:hanging="567"/>
    </w:pPr>
    <w:rPr>
      <w:rFonts w:cs="Arial"/>
      <w:noProof/>
    </w:rPr>
  </w:style>
  <w:style w:type="paragraph" w:styleId="TDC4">
    <w:name w:val="toc 4"/>
    <w:basedOn w:val="Normal"/>
    <w:next w:val="Normal"/>
    <w:autoRedefine/>
    <w:uiPriority w:val="39"/>
    <w:rsid w:val="009704CE"/>
    <w:pPr>
      <w:tabs>
        <w:tab w:val="left" w:pos="709"/>
        <w:tab w:val="right" w:leader="dot" w:pos="9113"/>
      </w:tabs>
      <w:ind w:left="709" w:hanging="709"/>
    </w:pPr>
    <w:rPr>
      <w:rFonts w:cs="Arial"/>
      <w:noProof/>
      <w:lang w:val="es-ES_tradnl"/>
    </w:rPr>
  </w:style>
  <w:style w:type="paragraph" w:styleId="TDC5">
    <w:name w:val="toc 5"/>
    <w:basedOn w:val="Normal"/>
    <w:next w:val="Normal"/>
    <w:autoRedefine/>
    <w:uiPriority w:val="39"/>
    <w:rsid w:val="000310E7"/>
    <w:pPr>
      <w:ind w:left="1418" w:hanging="851"/>
    </w:pPr>
  </w:style>
  <w:style w:type="paragraph" w:styleId="TDC6">
    <w:name w:val="toc 6"/>
    <w:basedOn w:val="Normal"/>
    <w:next w:val="Normal"/>
    <w:autoRedefine/>
    <w:uiPriority w:val="39"/>
    <w:rsid w:val="00CC3B57"/>
    <w:pPr>
      <w:ind w:left="1100"/>
    </w:pPr>
    <w:rPr>
      <w:rFonts w:ascii="Times New Roman" w:hAnsi="Times New Roman"/>
      <w:sz w:val="18"/>
    </w:rPr>
  </w:style>
  <w:style w:type="paragraph" w:styleId="TDC7">
    <w:name w:val="toc 7"/>
    <w:basedOn w:val="Normal"/>
    <w:next w:val="Normal"/>
    <w:autoRedefine/>
    <w:uiPriority w:val="39"/>
    <w:rsid w:val="00CC3B57"/>
    <w:pPr>
      <w:ind w:left="1320"/>
    </w:pPr>
    <w:rPr>
      <w:rFonts w:ascii="Times New Roman" w:hAnsi="Times New Roman"/>
      <w:sz w:val="18"/>
    </w:rPr>
  </w:style>
  <w:style w:type="paragraph" w:styleId="TDC8">
    <w:name w:val="toc 8"/>
    <w:basedOn w:val="Normal"/>
    <w:next w:val="Normal"/>
    <w:autoRedefine/>
    <w:uiPriority w:val="39"/>
    <w:rsid w:val="00CC3B57"/>
    <w:pPr>
      <w:ind w:left="1540"/>
    </w:pPr>
    <w:rPr>
      <w:rFonts w:ascii="Times New Roman" w:hAnsi="Times New Roman"/>
      <w:sz w:val="18"/>
    </w:rPr>
  </w:style>
  <w:style w:type="paragraph" w:styleId="TDC9">
    <w:name w:val="toc 9"/>
    <w:basedOn w:val="Normal"/>
    <w:next w:val="Normal"/>
    <w:autoRedefine/>
    <w:uiPriority w:val="39"/>
    <w:rsid w:val="00CC3B57"/>
    <w:pPr>
      <w:ind w:left="1760"/>
    </w:pPr>
    <w:rPr>
      <w:rFonts w:ascii="Times New Roman" w:hAnsi="Times New Roman"/>
      <w:sz w:val="18"/>
    </w:rPr>
  </w:style>
  <w:style w:type="paragraph" w:customStyle="1" w:styleId="PrrafoJRI">
    <w:name w:val="Párrafo JRI"/>
    <w:rsid w:val="00CC3B57"/>
    <w:pPr>
      <w:spacing w:before="120" w:after="120" w:line="288" w:lineRule="auto"/>
      <w:ind w:left="851"/>
      <w:jc w:val="both"/>
    </w:pPr>
    <w:rPr>
      <w:rFonts w:ascii="Arial" w:hAnsi="Arial"/>
      <w:sz w:val="22"/>
      <w:lang w:val="es-ES_tradnl"/>
    </w:rPr>
  </w:style>
  <w:style w:type="paragraph" w:styleId="Listaconvietas">
    <w:name w:val="List Bullet"/>
    <w:basedOn w:val="PrrafoJRI"/>
    <w:autoRedefine/>
    <w:rsid w:val="00CC3B57"/>
    <w:pPr>
      <w:numPr>
        <w:numId w:val="4"/>
      </w:numPr>
      <w:spacing w:before="0" w:after="0" w:line="240" w:lineRule="auto"/>
    </w:pPr>
  </w:style>
  <w:style w:type="paragraph" w:styleId="Listaconvietas2">
    <w:name w:val="List Bullet 2"/>
    <w:basedOn w:val="PrrafoJRI"/>
    <w:autoRedefine/>
    <w:rsid w:val="00CC3B57"/>
    <w:pPr>
      <w:numPr>
        <w:ilvl w:val="1"/>
        <w:numId w:val="3"/>
      </w:numPr>
      <w:tabs>
        <w:tab w:val="clear" w:pos="2651"/>
        <w:tab w:val="num" w:pos="1701"/>
        <w:tab w:val="left" w:pos="4962"/>
        <w:tab w:val="left" w:pos="5670"/>
        <w:tab w:val="left" w:pos="6663"/>
      </w:tabs>
      <w:spacing w:before="60" w:after="60"/>
      <w:ind w:left="1701" w:hanging="283"/>
    </w:pPr>
  </w:style>
  <w:style w:type="paragraph" w:customStyle="1" w:styleId="Listaconletrasi">
    <w:name w:val="Lista con letras i)"/>
    <w:basedOn w:val="PrrafoJRI"/>
    <w:rsid w:val="00CC3B57"/>
    <w:pPr>
      <w:numPr>
        <w:numId w:val="2"/>
      </w:numPr>
    </w:pPr>
  </w:style>
  <w:style w:type="paragraph" w:customStyle="1" w:styleId="Listaconletrasnegrilla">
    <w:name w:val="Lista con letras negrilla"/>
    <w:basedOn w:val="Listaconnmeros"/>
    <w:next w:val="PrrafoJRI"/>
    <w:rsid w:val="00CC3B57"/>
    <w:pPr>
      <w:numPr>
        <w:numId w:val="1"/>
      </w:numPr>
      <w:tabs>
        <w:tab w:val="clear" w:pos="360"/>
        <w:tab w:val="left" w:pos="-86"/>
        <w:tab w:val="num" w:pos="1429"/>
        <w:tab w:val="left" w:pos="1560"/>
        <w:tab w:val="left" w:pos="1641"/>
        <w:tab w:val="left" w:pos="2217"/>
        <w:tab w:val="left" w:pos="2793"/>
        <w:tab w:val="left" w:pos="3369"/>
        <w:tab w:val="left" w:pos="3945"/>
        <w:tab w:val="left" w:pos="4521"/>
        <w:tab w:val="left" w:pos="5097"/>
        <w:tab w:val="left" w:pos="5637"/>
        <w:tab w:val="left" w:pos="6105"/>
        <w:tab w:val="left" w:pos="6789"/>
        <w:tab w:val="left" w:pos="7257"/>
        <w:tab w:val="left" w:pos="7905"/>
        <w:tab w:val="left" w:pos="8445"/>
      </w:tabs>
      <w:spacing w:before="120" w:after="120" w:line="264" w:lineRule="auto"/>
      <w:ind w:left="1429" w:hanging="720"/>
    </w:pPr>
    <w:rPr>
      <w:b/>
      <w:sz w:val="24"/>
    </w:rPr>
  </w:style>
  <w:style w:type="paragraph" w:styleId="Listaconnmeros">
    <w:name w:val="List Number"/>
    <w:basedOn w:val="Normal"/>
    <w:rsid w:val="00CC3B57"/>
    <w:rPr>
      <w:lang w:val="es-ES_tradnl"/>
    </w:rPr>
  </w:style>
  <w:style w:type="paragraph" w:customStyle="1" w:styleId="Listaconletras">
    <w:name w:val="Lista con letras"/>
    <w:basedOn w:val="Listaconletrasnegrilla"/>
    <w:rsid w:val="00CC3B57"/>
    <w:pPr>
      <w:numPr>
        <w:numId w:val="0"/>
      </w:numPr>
    </w:pPr>
    <w:rPr>
      <w:b w:val="0"/>
    </w:rPr>
  </w:style>
  <w:style w:type="character" w:styleId="Hipervnculo">
    <w:name w:val="Hyperlink"/>
    <w:basedOn w:val="Fuentedeprrafopredeter"/>
    <w:uiPriority w:val="99"/>
    <w:rsid w:val="00CC3B57"/>
    <w:rPr>
      <w:color w:val="0000FF"/>
      <w:u w:val="single"/>
    </w:rPr>
  </w:style>
  <w:style w:type="character" w:styleId="Hipervnculovisitado">
    <w:name w:val="FollowedHyperlink"/>
    <w:basedOn w:val="Fuentedeprrafopredeter"/>
    <w:uiPriority w:val="99"/>
    <w:rsid w:val="00CC3B57"/>
    <w:rPr>
      <w:color w:val="800080"/>
      <w:u w:val="single"/>
    </w:rPr>
  </w:style>
  <w:style w:type="paragraph" w:customStyle="1" w:styleId="Apolo1">
    <w:name w:val="Apolo 1"/>
    <w:basedOn w:val="Normal"/>
    <w:autoRedefine/>
    <w:rsid w:val="00CC3B57"/>
    <w:pPr>
      <w:jc w:val="center"/>
    </w:pPr>
    <w:rPr>
      <w:color w:val="0000FF"/>
      <w:sz w:val="16"/>
    </w:rPr>
  </w:style>
  <w:style w:type="paragraph" w:styleId="Mapadeldocumento">
    <w:name w:val="Document Map"/>
    <w:basedOn w:val="Normal"/>
    <w:semiHidden/>
    <w:rsid w:val="00CC3B57"/>
    <w:pPr>
      <w:shd w:val="clear" w:color="auto" w:fill="000080"/>
    </w:pPr>
    <w:rPr>
      <w:rFonts w:ascii="Tahoma" w:hAnsi="Tahoma"/>
    </w:rPr>
  </w:style>
  <w:style w:type="paragraph" w:customStyle="1" w:styleId="PARRAFO">
    <w:name w:val="PARRAFO"/>
    <w:basedOn w:val="Normal"/>
    <w:semiHidden/>
    <w:rsid w:val="00CC3B57"/>
  </w:style>
  <w:style w:type="paragraph" w:customStyle="1" w:styleId="VIETA1NIVEL">
    <w:name w:val="VIÑETA 1 NIVEL"/>
    <w:basedOn w:val="PARRAFO"/>
    <w:rsid w:val="00CC3B57"/>
    <w:pPr>
      <w:numPr>
        <w:numId w:val="6"/>
      </w:numPr>
      <w:tabs>
        <w:tab w:val="clear" w:pos="360"/>
        <w:tab w:val="num" w:pos="567"/>
      </w:tabs>
      <w:ind w:left="567" w:hanging="567"/>
    </w:pPr>
  </w:style>
  <w:style w:type="paragraph" w:customStyle="1" w:styleId="GUION1NIVEL">
    <w:name w:val="GUION 1 NIVEL"/>
    <w:basedOn w:val="VIETA1NIVEL"/>
    <w:rsid w:val="00CC3B57"/>
    <w:pPr>
      <w:numPr>
        <w:numId w:val="8"/>
      </w:numPr>
    </w:pPr>
  </w:style>
  <w:style w:type="paragraph" w:customStyle="1" w:styleId="Vieta2">
    <w:name w:val="Viñeta 2"/>
    <w:basedOn w:val="Normal"/>
    <w:rsid w:val="00CC3B57"/>
    <w:pPr>
      <w:numPr>
        <w:numId w:val="10"/>
      </w:numPr>
      <w:tabs>
        <w:tab w:val="left" w:pos="1276"/>
      </w:tabs>
      <w:suppressAutoHyphens/>
      <w:spacing w:before="60" w:after="60" w:line="300" w:lineRule="auto"/>
      <w:ind w:left="1066" w:right="51" w:hanging="357"/>
    </w:pPr>
    <w:rPr>
      <w:rFonts w:ascii="Verdana" w:hAnsi="Verdana"/>
      <w:spacing w:val="-3"/>
      <w:lang w:val="es-ES"/>
    </w:rPr>
  </w:style>
  <w:style w:type="paragraph" w:customStyle="1" w:styleId="Vieta3">
    <w:name w:val="Viñeta 3"/>
    <w:basedOn w:val="Vieta2"/>
    <w:rsid w:val="00CC3B57"/>
    <w:pPr>
      <w:numPr>
        <w:numId w:val="9"/>
      </w:numPr>
      <w:tabs>
        <w:tab w:val="clear" w:pos="1276"/>
        <w:tab w:val="clear" w:pos="1636"/>
        <w:tab w:val="left" w:pos="1491"/>
      </w:tabs>
      <w:ind w:left="1491" w:right="0" w:hanging="357"/>
    </w:pPr>
  </w:style>
  <w:style w:type="paragraph" w:styleId="Listaconnmeros4">
    <w:name w:val="List Number 4"/>
    <w:basedOn w:val="Normal"/>
    <w:rsid w:val="00CC3B57"/>
    <w:pPr>
      <w:numPr>
        <w:numId w:val="7"/>
      </w:numPr>
      <w:tabs>
        <w:tab w:val="left" w:pos="851"/>
      </w:tabs>
      <w:suppressAutoHyphens/>
    </w:pPr>
    <w:rPr>
      <w:rFonts w:ascii="Verdana" w:hAnsi="Verdana"/>
    </w:rPr>
  </w:style>
  <w:style w:type="paragraph" w:customStyle="1" w:styleId="LETRAS">
    <w:name w:val="LETRAS"/>
    <w:basedOn w:val="Normal"/>
    <w:rsid w:val="00CC3B57"/>
    <w:pPr>
      <w:numPr>
        <w:ilvl w:val="1"/>
        <w:numId w:val="11"/>
      </w:numPr>
      <w:tabs>
        <w:tab w:val="left" w:pos="851"/>
      </w:tabs>
      <w:suppressAutoHyphens/>
      <w:spacing w:line="312" w:lineRule="auto"/>
    </w:pPr>
    <w:rPr>
      <w:sz w:val="24"/>
      <w:lang w:val="es-MX"/>
    </w:rPr>
  </w:style>
  <w:style w:type="paragraph" w:customStyle="1" w:styleId="xl33">
    <w:name w:val="xl33"/>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14"/>
      <w:szCs w:val="14"/>
      <w:lang w:val="es-ES"/>
    </w:rPr>
  </w:style>
  <w:style w:type="paragraph" w:customStyle="1" w:styleId="xl34">
    <w:name w:val="xl34"/>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4"/>
      <w:szCs w:val="14"/>
      <w:lang w:val="es-ES"/>
    </w:rPr>
  </w:style>
  <w:style w:type="paragraph" w:customStyle="1" w:styleId="xl35">
    <w:name w:val="xl35"/>
    <w:basedOn w:val="Normal"/>
    <w:rsid w:val="00CC3B57"/>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4"/>
      <w:szCs w:val="14"/>
      <w:lang w:val="es-ES"/>
    </w:rPr>
  </w:style>
  <w:style w:type="paragraph" w:customStyle="1" w:styleId="xl36">
    <w:name w:val="xl36"/>
    <w:basedOn w:val="Normal"/>
    <w:rsid w:val="00CC3B57"/>
    <w:pPr>
      <w:pBdr>
        <w:top w:val="single" w:sz="4" w:space="0" w:color="auto"/>
        <w:left w:val="single" w:sz="4" w:space="0" w:color="auto"/>
        <w:right w:val="single" w:sz="4" w:space="0" w:color="auto"/>
      </w:pBdr>
      <w:spacing w:before="100" w:beforeAutospacing="1" w:after="100" w:afterAutospacing="1"/>
      <w:jc w:val="center"/>
    </w:pPr>
    <w:rPr>
      <w:rFonts w:cs="Arial"/>
      <w:sz w:val="14"/>
      <w:szCs w:val="14"/>
      <w:lang w:val="es-ES"/>
    </w:rPr>
  </w:style>
  <w:style w:type="paragraph" w:customStyle="1" w:styleId="xl37">
    <w:name w:val="xl37"/>
    <w:basedOn w:val="Normal"/>
    <w:rsid w:val="00CC3B57"/>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4"/>
      <w:szCs w:val="14"/>
      <w:lang w:val="es-ES"/>
    </w:rPr>
  </w:style>
  <w:style w:type="paragraph" w:customStyle="1" w:styleId="xl38">
    <w:name w:val="xl38"/>
    <w:basedOn w:val="Normal"/>
    <w:rsid w:val="00CC3B57"/>
    <w:pPr>
      <w:pBdr>
        <w:left w:val="single" w:sz="4" w:space="0" w:color="auto"/>
        <w:bottom w:val="single" w:sz="4" w:space="0" w:color="auto"/>
        <w:right w:val="single" w:sz="4" w:space="0" w:color="auto"/>
      </w:pBdr>
      <w:spacing w:before="100" w:beforeAutospacing="1" w:after="100" w:afterAutospacing="1"/>
      <w:jc w:val="center"/>
    </w:pPr>
    <w:rPr>
      <w:rFonts w:cs="Arial"/>
      <w:sz w:val="14"/>
      <w:szCs w:val="14"/>
      <w:lang w:val="es-ES"/>
    </w:rPr>
  </w:style>
  <w:style w:type="paragraph" w:customStyle="1" w:styleId="xl30">
    <w:name w:val="xl30"/>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31">
    <w:name w:val="xl31"/>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 w:val="14"/>
      <w:szCs w:val="14"/>
      <w:lang w:val="es-ES"/>
    </w:rPr>
  </w:style>
  <w:style w:type="paragraph" w:customStyle="1" w:styleId="xl32">
    <w:name w:val="xl32"/>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 w:val="14"/>
      <w:szCs w:val="14"/>
      <w:lang w:val="es-ES"/>
    </w:rPr>
  </w:style>
  <w:style w:type="paragraph" w:customStyle="1" w:styleId="xl39">
    <w:name w:val="xl39"/>
    <w:basedOn w:val="Normal"/>
    <w:rsid w:val="00CC3B57"/>
    <w:pPr>
      <w:pBdr>
        <w:lef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0">
    <w:name w:val="xl40"/>
    <w:basedOn w:val="Normal"/>
    <w:rsid w:val="00CC3B57"/>
    <w:pP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1">
    <w:name w:val="xl41"/>
    <w:basedOn w:val="Normal"/>
    <w:rsid w:val="00CC3B57"/>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2">
    <w:name w:val="xl42"/>
    <w:basedOn w:val="Normal"/>
    <w:rsid w:val="00CC3B57"/>
    <w:pPr>
      <w:pBdr>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3">
    <w:name w:val="xl43"/>
    <w:basedOn w:val="Normal"/>
    <w:rsid w:val="00CC3B57"/>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color w:val="000000"/>
      <w:sz w:val="14"/>
      <w:szCs w:val="14"/>
      <w:lang w:val="es-ES"/>
    </w:rPr>
  </w:style>
  <w:style w:type="paragraph" w:customStyle="1" w:styleId="xl44">
    <w:name w:val="xl44"/>
    <w:basedOn w:val="Normal"/>
    <w:rsid w:val="00CC3B57"/>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5">
    <w:name w:val="xl45"/>
    <w:basedOn w:val="Normal"/>
    <w:rsid w:val="00CC3B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6">
    <w:name w:val="xl46"/>
    <w:basedOn w:val="Normal"/>
    <w:rsid w:val="00CC3B5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7">
    <w:name w:val="xl47"/>
    <w:basedOn w:val="Normal"/>
    <w:rsid w:val="00CC3B57"/>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EstiloTDC1Izquierda0cmSangrafrancesa125cm">
    <w:name w:val="Estilo TDC 1 + Izquierda:  0 cm Sangría francesa:  125 cm"/>
    <w:basedOn w:val="TDC1"/>
    <w:rsid w:val="007860B7"/>
    <w:pPr>
      <w:ind w:left="709" w:hanging="709"/>
    </w:pPr>
    <w:rPr>
      <w:bCs/>
      <w:szCs w:val="20"/>
    </w:rPr>
  </w:style>
  <w:style w:type="paragraph" w:customStyle="1" w:styleId="EstiloTDC1Izquierda0cmSangrafrancesa125cm1">
    <w:name w:val="Estilo TDC 1 + Izquierda:  0 cm Sangría francesa:  125 cm1"/>
    <w:basedOn w:val="TDC1"/>
    <w:rsid w:val="007860B7"/>
    <w:pPr>
      <w:ind w:left="709" w:hanging="709"/>
    </w:pPr>
    <w:rPr>
      <w:bCs/>
      <w:szCs w:val="20"/>
    </w:rPr>
  </w:style>
  <w:style w:type="table" w:styleId="Tablaconcuadrcula">
    <w:name w:val="Table Grid"/>
    <w:basedOn w:val="Tablanormal"/>
    <w:rsid w:val="009668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0D2990"/>
    <w:rPr>
      <w:rFonts w:ascii="Arial" w:hAnsi="Arial"/>
      <w:sz w:val="16"/>
      <w:szCs w:val="16"/>
      <w:vertAlign w:val="superscript"/>
    </w:rPr>
  </w:style>
  <w:style w:type="paragraph" w:customStyle="1" w:styleId="EstiloTtulo12pt">
    <w:name w:val="Estilo Título + 12 pt"/>
    <w:basedOn w:val="Ttulo"/>
    <w:semiHidden/>
    <w:rsid w:val="00850338"/>
    <w:rPr>
      <w:rFonts w:hAnsi="Arial Negrita"/>
      <w:bCs/>
    </w:rPr>
  </w:style>
  <w:style w:type="paragraph" w:customStyle="1" w:styleId="EstiloTDC2Izquierda15cm">
    <w:name w:val="Estilo TDC 2 + Izquierda:  15 cm"/>
    <w:basedOn w:val="TDC2"/>
    <w:rsid w:val="00FD3110"/>
    <w:pPr>
      <w:tabs>
        <w:tab w:val="right" w:pos="1701"/>
      </w:tabs>
      <w:ind w:left="1560"/>
    </w:pPr>
    <w:rPr>
      <w:szCs w:val="20"/>
    </w:rPr>
  </w:style>
  <w:style w:type="paragraph" w:customStyle="1" w:styleId="EstiloTDC3Izquierda15cm">
    <w:name w:val="Estilo TDC 3 + Izquierda:  15 cm"/>
    <w:basedOn w:val="TDC3"/>
    <w:rsid w:val="00FD3110"/>
    <w:pPr>
      <w:tabs>
        <w:tab w:val="left" w:pos="1701"/>
      </w:tabs>
      <w:ind w:left="1560"/>
    </w:pPr>
    <w:rPr>
      <w:rFonts w:cs="Times New Roman"/>
      <w:bCs/>
      <w:szCs w:val="20"/>
    </w:rPr>
  </w:style>
  <w:style w:type="paragraph" w:customStyle="1" w:styleId="Estilo1">
    <w:name w:val="Estilo1"/>
    <w:basedOn w:val="TDC2"/>
    <w:rsid w:val="00B65D0E"/>
  </w:style>
  <w:style w:type="paragraph" w:customStyle="1" w:styleId="EstiloTDC3Izquierda15cm1">
    <w:name w:val="Estilo TDC 3 + Izquierda:  15 cm1"/>
    <w:basedOn w:val="TDC3"/>
    <w:rsid w:val="00DA5E52"/>
    <w:pPr>
      <w:ind w:left="1702"/>
    </w:pPr>
    <w:rPr>
      <w:rFonts w:cs="Times New Roman"/>
      <w:bCs/>
      <w:szCs w:val="20"/>
    </w:rPr>
  </w:style>
  <w:style w:type="paragraph" w:customStyle="1" w:styleId="FRENTE1">
    <w:name w:val="FRENTE 1"/>
    <w:basedOn w:val="Normal"/>
    <w:rsid w:val="004E0774"/>
    <w:pPr>
      <w:jc w:val="center"/>
    </w:pPr>
    <w:rPr>
      <w:rFonts w:ascii="Arial Negrita" w:hAnsi="Arial Negrita"/>
      <w:b/>
      <w:caps/>
      <w:sz w:val="28"/>
    </w:rPr>
  </w:style>
  <w:style w:type="paragraph" w:customStyle="1" w:styleId="TextoTabla0">
    <w:name w:val="Texto Tabla"/>
    <w:basedOn w:val="Normal"/>
    <w:rsid w:val="00932373"/>
    <w:pPr>
      <w:jc w:val="center"/>
    </w:pPr>
  </w:style>
  <w:style w:type="paragraph" w:customStyle="1" w:styleId="TtuloTabla">
    <w:name w:val="Título Tabla"/>
    <w:basedOn w:val="Normal"/>
    <w:rsid w:val="00932373"/>
    <w:pPr>
      <w:jc w:val="center"/>
    </w:pPr>
    <w:rPr>
      <w:b/>
    </w:rPr>
  </w:style>
  <w:style w:type="paragraph" w:customStyle="1" w:styleId="TtuloFigurayFoto">
    <w:name w:val="Título Figura y Foto"/>
    <w:basedOn w:val="Normal"/>
    <w:rsid w:val="0059028C"/>
    <w:rPr>
      <w:szCs w:val="20"/>
    </w:rPr>
  </w:style>
  <w:style w:type="paragraph" w:customStyle="1" w:styleId="LISTADO">
    <w:name w:val="LISTADO"/>
    <w:basedOn w:val="Normal"/>
    <w:rsid w:val="007C6629"/>
    <w:rPr>
      <w:rFonts w:ascii="Arial Negrita" w:hAnsi="Arial Negrita"/>
      <w:b/>
      <w:caps/>
    </w:rPr>
  </w:style>
  <w:style w:type="paragraph" w:customStyle="1" w:styleId="DOCUMENTO">
    <w:name w:val="DOCUMENTO"/>
    <w:basedOn w:val="Normal"/>
    <w:rsid w:val="00862AEA"/>
    <w:pPr>
      <w:jc w:val="center"/>
    </w:pPr>
    <w:rPr>
      <w:rFonts w:ascii="Arial Negrita" w:hAnsi="Arial Negrita"/>
      <w:b/>
      <w:caps/>
      <w:sz w:val="24"/>
      <w:szCs w:val="24"/>
    </w:rPr>
  </w:style>
  <w:style w:type="paragraph" w:styleId="Textodeglobo">
    <w:name w:val="Balloon Text"/>
    <w:basedOn w:val="Normal"/>
    <w:link w:val="TextodegloboCar"/>
    <w:rsid w:val="00367F0B"/>
    <w:rPr>
      <w:rFonts w:ascii="Tahoma" w:hAnsi="Tahoma" w:cs="Tahoma"/>
      <w:sz w:val="16"/>
      <w:szCs w:val="16"/>
    </w:rPr>
  </w:style>
  <w:style w:type="character" w:customStyle="1" w:styleId="TextodegloboCar">
    <w:name w:val="Texto de globo Car"/>
    <w:basedOn w:val="Fuentedeprrafopredeter"/>
    <w:link w:val="Textodeglobo"/>
    <w:rsid w:val="00367F0B"/>
    <w:rPr>
      <w:rFonts w:ascii="Tahoma" w:hAnsi="Tahoma" w:cs="Tahoma"/>
      <w:sz w:val="16"/>
      <w:szCs w:val="16"/>
      <w:lang w:val="es-CL"/>
    </w:rPr>
  </w:style>
  <w:style w:type="character" w:styleId="Textodelmarcadordeposicin">
    <w:name w:val="Placeholder Text"/>
    <w:basedOn w:val="Fuentedeprrafopredeter"/>
    <w:uiPriority w:val="99"/>
    <w:semiHidden/>
    <w:rsid w:val="00441B20"/>
    <w:rPr>
      <w:color w:val="808080"/>
    </w:rPr>
  </w:style>
  <w:style w:type="paragraph" w:styleId="Tabladeilustraciones">
    <w:name w:val="table of figures"/>
    <w:basedOn w:val="Normal"/>
    <w:next w:val="Normal"/>
    <w:uiPriority w:val="99"/>
    <w:rsid w:val="00425A57"/>
    <w:pPr>
      <w:spacing w:after="120"/>
    </w:pPr>
  </w:style>
  <w:style w:type="paragraph" w:customStyle="1" w:styleId="LetterListOrange">
    <w:name w:val="Letter List Orange"/>
    <w:uiPriority w:val="5"/>
    <w:qFormat/>
    <w:rsid w:val="00216F58"/>
    <w:pPr>
      <w:numPr>
        <w:numId w:val="19"/>
      </w:numPr>
      <w:spacing w:after="60" w:line="240" w:lineRule="atLeast"/>
    </w:pPr>
    <w:rPr>
      <w:rFonts w:ascii="Arial" w:eastAsiaTheme="minorHAnsi" w:hAnsi="Arial" w:cstheme="minorBidi"/>
      <w:lang w:val="en-GB" w:eastAsia="en-US"/>
    </w:rPr>
  </w:style>
  <w:style w:type="paragraph" w:customStyle="1" w:styleId="NumberedHeading1">
    <w:name w:val="Numbered Heading 1"/>
    <w:basedOn w:val="Ttulo1"/>
    <w:uiPriority w:val="5"/>
    <w:qFormat/>
    <w:rsid w:val="00A95E61"/>
    <w:pPr>
      <w:keepLines/>
      <w:numPr>
        <w:numId w:val="12"/>
      </w:numPr>
      <w:suppressAutoHyphens w:val="0"/>
      <w:spacing w:line="240" w:lineRule="atLeast"/>
    </w:pPr>
    <w:rPr>
      <w:rFonts w:ascii="Arial Bold" w:eastAsiaTheme="majorEastAsia" w:hAnsi="Arial Bold" w:cs="Arial"/>
      <w:color w:val="000000" w:themeColor="text1"/>
      <w:spacing w:val="0"/>
      <w:kern w:val="0"/>
      <w:szCs w:val="32"/>
      <w:lang w:val="es-CL" w:eastAsia="en-US"/>
    </w:rPr>
  </w:style>
  <w:style w:type="paragraph" w:customStyle="1" w:styleId="NumberedHeading2">
    <w:name w:val="Numbered Heading 2"/>
    <w:basedOn w:val="Ttulo2"/>
    <w:uiPriority w:val="5"/>
    <w:qFormat/>
    <w:rsid w:val="00A95E61"/>
    <w:pPr>
      <w:keepNext w:val="0"/>
      <w:keepLines w:val="0"/>
      <w:numPr>
        <w:numId w:val="12"/>
      </w:numPr>
      <w:suppressLineNumbers w:val="0"/>
      <w:suppressAutoHyphens w:val="0"/>
      <w:spacing w:line="240" w:lineRule="atLeast"/>
    </w:pPr>
    <w:rPr>
      <w:rFonts w:eastAsiaTheme="minorHAnsi" w:cstheme="minorBidi"/>
      <w:caps/>
      <w:color w:val="000000" w:themeColor="text1"/>
      <w:spacing w:val="0"/>
      <w:szCs w:val="28"/>
      <w:lang w:eastAsia="en-US"/>
    </w:rPr>
  </w:style>
  <w:style w:type="paragraph" w:customStyle="1" w:styleId="NumberedHeading3">
    <w:name w:val="Numbered Heading 3"/>
    <w:basedOn w:val="Ttulo3"/>
    <w:uiPriority w:val="5"/>
    <w:qFormat/>
    <w:rsid w:val="00A95E61"/>
    <w:pPr>
      <w:keepNext w:val="0"/>
      <w:numPr>
        <w:numId w:val="12"/>
      </w:numPr>
      <w:suppressAutoHyphens w:val="0"/>
      <w:spacing w:line="240" w:lineRule="atLeast"/>
    </w:pPr>
    <w:rPr>
      <w:rFonts w:eastAsiaTheme="minorHAnsi" w:cstheme="minorBidi"/>
      <w:szCs w:val="20"/>
      <w:lang w:eastAsia="en-US"/>
    </w:rPr>
  </w:style>
  <w:style w:type="paragraph" w:customStyle="1" w:styleId="NumberedHeading4">
    <w:name w:val="Numbered Heading 4"/>
    <w:basedOn w:val="Ttulo4"/>
    <w:uiPriority w:val="5"/>
    <w:rsid w:val="00A95E61"/>
    <w:pPr>
      <w:keepNext w:val="0"/>
      <w:numPr>
        <w:numId w:val="12"/>
      </w:numPr>
      <w:spacing w:line="240" w:lineRule="atLeast"/>
    </w:pPr>
    <w:rPr>
      <w:rFonts w:eastAsiaTheme="minorHAnsi" w:cstheme="minorBidi"/>
      <w:szCs w:val="20"/>
      <w:lang w:eastAsia="en-US"/>
    </w:rPr>
  </w:style>
  <w:style w:type="paragraph" w:customStyle="1" w:styleId="CoverDate">
    <w:name w:val="Cover Date"/>
    <w:basedOn w:val="Normal"/>
    <w:link w:val="CoverDateChar"/>
    <w:uiPriority w:val="2"/>
    <w:rsid w:val="00A95E61"/>
    <w:pPr>
      <w:spacing w:line="220" w:lineRule="atLeast"/>
    </w:pPr>
    <w:rPr>
      <w:rFonts w:eastAsiaTheme="minorHAnsi" w:cstheme="minorBidi"/>
      <w:caps/>
      <w:sz w:val="18"/>
      <w:szCs w:val="20"/>
      <w:lang w:eastAsia="en-US"/>
    </w:rPr>
  </w:style>
  <w:style w:type="character" w:customStyle="1" w:styleId="CoverDateChar">
    <w:name w:val="Cover Date Char"/>
    <w:basedOn w:val="Fuentedeprrafopredeter"/>
    <w:link w:val="CoverDate"/>
    <w:uiPriority w:val="2"/>
    <w:rsid w:val="00A95E61"/>
    <w:rPr>
      <w:rFonts w:ascii="Arial" w:eastAsiaTheme="minorHAnsi" w:hAnsi="Arial" w:cstheme="minorBidi"/>
      <w:caps/>
      <w:sz w:val="18"/>
      <w:lang w:val="es-CL" w:eastAsia="en-US"/>
    </w:rPr>
  </w:style>
  <w:style w:type="paragraph" w:customStyle="1" w:styleId="zDocumentTitle">
    <w:name w:val="zDocumentTitle"/>
    <w:basedOn w:val="Normal"/>
    <w:uiPriority w:val="4"/>
    <w:rsid w:val="00A95E61"/>
    <w:pPr>
      <w:spacing w:line="240" w:lineRule="atLeast"/>
    </w:pPr>
    <w:rPr>
      <w:rFonts w:eastAsiaTheme="minorHAnsi" w:cstheme="minorBidi"/>
      <w:szCs w:val="20"/>
      <w:lang w:eastAsia="en-US"/>
    </w:rPr>
  </w:style>
  <w:style w:type="paragraph" w:customStyle="1" w:styleId="Contacts">
    <w:name w:val="Contacts"/>
    <w:basedOn w:val="Normal"/>
    <w:uiPriority w:val="4"/>
    <w:rsid w:val="00A95E61"/>
    <w:pPr>
      <w:spacing w:after="20" w:line="400" w:lineRule="atLeast"/>
    </w:pPr>
    <w:rPr>
      <w:rFonts w:ascii="Arial Bold" w:eastAsiaTheme="majorEastAsia" w:hAnsi="Arial Bold" w:cs="Arial"/>
      <w:b/>
      <w:caps/>
      <w:color w:val="000000" w:themeColor="text1"/>
      <w:sz w:val="36"/>
      <w:szCs w:val="32"/>
      <w:lang w:eastAsia="en-US"/>
    </w:rPr>
  </w:style>
  <w:style w:type="paragraph" w:styleId="TtuloTDC">
    <w:name w:val="TOC Heading"/>
    <w:basedOn w:val="Ttulo1"/>
    <w:next w:val="Normal"/>
    <w:uiPriority w:val="39"/>
    <w:unhideWhenUsed/>
    <w:qFormat/>
    <w:rsid w:val="00A95E61"/>
    <w:pPr>
      <w:keepLines/>
      <w:numPr>
        <w:numId w:val="0"/>
      </w:numPr>
      <w:suppressAutoHyphens w:val="0"/>
      <w:spacing w:before="480" w:line="276" w:lineRule="auto"/>
      <w:outlineLvl w:val="9"/>
    </w:pPr>
    <w:rPr>
      <w:rFonts w:asciiTheme="majorHAnsi" w:eastAsiaTheme="majorEastAsia" w:hAnsiTheme="majorHAnsi" w:cstheme="majorBidi"/>
      <w:bCs/>
      <w:caps w:val="0"/>
      <w:color w:val="365F91" w:themeColor="accent1" w:themeShade="BF"/>
      <w:spacing w:val="0"/>
      <w:kern w:val="0"/>
      <w:sz w:val="28"/>
      <w:szCs w:val="28"/>
      <w:lang w:val="es-CL" w:eastAsia="es-CL"/>
    </w:rPr>
  </w:style>
  <w:style w:type="paragraph" w:customStyle="1" w:styleId="VietaNumerica">
    <w:name w:val="Viñeta Numerica"/>
    <w:uiPriority w:val="5"/>
    <w:qFormat/>
    <w:rsid w:val="00A16911"/>
    <w:pPr>
      <w:numPr>
        <w:numId w:val="18"/>
      </w:numPr>
      <w:spacing w:after="60" w:line="240" w:lineRule="atLeast"/>
    </w:pPr>
    <w:rPr>
      <w:rFonts w:ascii="Arial" w:eastAsiaTheme="minorHAnsi" w:hAnsi="Arial" w:cstheme="minorBidi"/>
      <w:lang w:val="en-GB" w:eastAsia="en-US"/>
    </w:rPr>
  </w:style>
  <w:style w:type="paragraph" w:customStyle="1" w:styleId="AppendixHeading">
    <w:name w:val="Appendix Heading"/>
    <w:basedOn w:val="Ttulo1"/>
    <w:next w:val="AppendixSubHeading"/>
    <w:uiPriority w:val="6"/>
    <w:rsid w:val="00194F1A"/>
    <w:pPr>
      <w:keepLines/>
      <w:pageBreakBefore/>
      <w:numPr>
        <w:numId w:val="13"/>
      </w:numPr>
      <w:suppressAutoHyphens w:val="0"/>
      <w:spacing w:line="240" w:lineRule="atLeast"/>
    </w:pPr>
    <w:rPr>
      <w:rFonts w:ascii="Arial Bold" w:eastAsiaTheme="majorEastAsia" w:hAnsi="Arial Bold" w:cs="Arial"/>
      <w:color w:val="000000" w:themeColor="text1"/>
      <w:spacing w:val="0"/>
      <w:kern w:val="0"/>
      <w:szCs w:val="32"/>
      <w:lang w:val="en-GB" w:eastAsia="en-US"/>
    </w:rPr>
  </w:style>
  <w:style w:type="paragraph" w:customStyle="1" w:styleId="AppendixSubHeading">
    <w:name w:val="Appendix Sub Heading"/>
    <w:basedOn w:val="Ttulo2"/>
    <w:next w:val="Textoindependiente"/>
    <w:uiPriority w:val="6"/>
    <w:rsid w:val="00194F1A"/>
    <w:pPr>
      <w:keepNext w:val="0"/>
      <w:keepLines w:val="0"/>
      <w:numPr>
        <w:ilvl w:val="0"/>
        <w:numId w:val="0"/>
      </w:numPr>
      <w:suppressLineNumbers w:val="0"/>
      <w:suppressAutoHyphens w:val="0"/>
      <w:spacing w:line="240" w:lineRule="atLeast"/>
    </w:pPr>
    <w:rPr>
      <w:rFonts w:ascii="Arial" w:eastAsiaTheme="minorHAnsi" w:hAnsi="Arial" w:cstheme="minorBidi"/>
      <w:color w:val="000000" w:themeColor="text1"/>
      <w:spacing w:val="0"/>
      <w:szCs w:val="28"/>
      <w:lang w:val="en-GB" w:eastAsia="en-US"/>
    </w:rPr>
  </w:style>
  <w:style w:type="paragraph" w:customStyle="1" w:styleId="CompanyAddress">
    <w:name w:val="Company Address"/>
    <w:basedOn w:val="Normal"/>
    <w:link w:val="CompanyAddressChar"/>
    <w:uiPriority w:val="2"/>
    <w:rsid w:val="00406595"/>
    <w:pPr>
      <w:spacing w:after="120" w:line="240" w:lineRule="atLeast"/>
    </w:pPr>
    <w:rPr>
      <w:rFonts w:eastAsiaTheme="minorHAnsi" w:cstheme="minorBidi"/>
      <w:szCs w:val="20"/>
      <w:lang w:val="en-GB" w:eastAsia="en-US"/>
    </w:rPr>
  </w:style>
  <w:style w:type="character" w:customStyle="1" w:styleId="CompanyAddressChar">
    <w:name w:val="Company Address Char"/>
    <w:basedOn w:val="Fuentedeprrafopredeter"/>
    <w:link w:val="CompanyAddress"/>
    <w:uiPriority w:val="2"/>
    <w:rsid w:val="00406595"/>
    <w:rPr>
      <w:rFonts w:ascii="Arial" w:eastAsiaTheme="minorHAnsi" w:hAnsi="Arial" w:cstheme="minorBidi"/>
      <w:lang w:val="en-GB" w:eastAsia="en-US"/>
    </w:rPr>
  </w:style>
  <w:style w:type="paragraph" w:customStyle="1" w:styleId="CompanyName">
    <w:name w:val="Company Name"/>
    <w:basedOn w:val="Normal"/>
    <w:link w:val="CompanyNameChar"/>
    <w:uiPriority w:val="2"/>
    <w:rsid w:val="00406595"/>
    <w:pPr>
      <w:spacing w:after="240" w:line="240" w:lineRule="atLeast"/>
    </w:pPr>
    <w:rPr>
      <w:rFonts w:eastAsiaTheme="minorHAnsi" w:cstheme="minorBidi"/>
      <w:b/>
      <w:color w:val="000000" w:themeColor="text1"/>
      <w:szCs w:val="20"/>
      <w:lang w:val="en-GB" w:eastAsia="en-US"/>
    </w:rPr>
  </w:style>
  <w:style w:type="character" w:customStyle="1" w:styleId="CompanyNameChar">
    <w:name w:val="Company Name Char"/>
    <w:basedOn w:val="Fuentedeprrafopredeter"/>
    <w:link w:val="CompanyName"/>
    <w:uiPriority w:val="2"/>
    <w:rsid w:val="00406595"/>
    <w:rPr>
      <w:rFonts w:ascii="Arial" w:eastAsiaTheme="minorHAnsi" w:hAnsi="Arial" w:cstheme="minorBidi"/>
      <w:b/>
      <w:color w:val="000000" w:themeColor="text1"/>
      <w:lang w:val="en-GB" w:eastAsia="en-US"/>
    </w:rPr>
  </w:style>
  <w:style w:type="paragraph" w:customStyle="1" w:styleId="CompanyWeb">
    <w:name w:val="Company Web"/>
    <w:basedOn w:val="Normal"/>
    <w:link w:val="CompanyWebChar"/>
    <w:uiPriority w:val="2"/>
    <w:rsid w:val="00406595"/>
    <w:pPr>
      <w:spacing w:line="240" w:lineRule="atLeast"/>
    </w:pPr>
    <w:rPr>
      <w:rFonts w:eastAsiaTheme="minorHAnsi" w:cstheme="minorBidi"/>
      <w:b/>
      <w:color w:val="000000" w:themeColor="text1"/>
      <w:sz w:val="18"/>
      <w:szCs w:val="20"/>
      <w:lang w:val="en-GB" w:eastAsia="en-US"/>
    </w:rPr>
  </w:style>
  <w:style w:type="character" w:customStyle="1" w:styleId="CompanyWebChar">
    <w:name w:val="Company Web Char"/>
    <w:basedOn w:val="Fuentedeprrafopredeter"/>
    <w:link w:val="CompanyWeb"/>
    <w:uiPriority w:val="2"/>
    <w:rsid w:val="00406595"/>
    <w:rPr>
      <w:rFonts w:ascii="Arial" w:eastAsiaTheme="minorHAnsi" w:hAnsi="Arial" w:cstheme="minorBidi"/>
      <w:b/>
      <w:color w:val="000000" w:themeColor="text1"/>
      <w:sz w:val="18"/>
      <w:lang w:val="en-GB" w:eastAsia="en-US"/>
    </w:rPr>
  </w:style>
  <w:style w:type="paragraph" w:styleId="NormalWeb">
    <w:name w:val="Normal (Web)"/>
    <w:basedOn w:val="Normal"/>
    <w:uiPriority w:val="99"/>
    <w:unhideWhenUsed/>
    <w:rsid w:val="0047744B"/>
    <w:pPr>
      <w:spacing w:before="100" w:beforeAutospacing="1" w:after="100" w:afterAutospacing="1"/>
    </w:pPr>
    <w:rPr>
      <w:rFonts w:ascii="Times New Roman" w:eastAsiaTheme="minorEastAsia" w:hAnsi="Times New Roman"/>
      <w:sz w:val="24"/>
      <w:szCs w:val="24"/>
      <w:lang w:eastAsia="es-CL"/>
    </w:rPr>
  </w:style>
  <w:style w:type="paragraph" w:customStyle="1" w:styleId="Vietascirculo">
    <w:name w:val="Viñetas circulo"/>
    <w:basedOn w:val="Normal"/>
    <w:uiPriority w:val="4"/>
    <w:qFormat/>
    <w:rsid w:val="00A16911"/>
    <w:pPr>
      <w:spacing w:after="60" w:line="240" w:lineRule="atLeast"/>
      <w:ind w:left="284" w:hanging="284"/>
    </w:pPr>
    <w:rPr>
      <w:rFonts w:eastAsiaTheme="minorHAnsi" w:cstheme="minorBidi"/>
      <w:lang w:val="en-GB" w:eastAsia="en-US"/>
    </w:rPr>
  </w:style>
  <w:style w:type="paragraph" w:customStyle="1" w:styleId="Vietaguion">
    <w:name w:val="Viñeta guion"/>
    <w:basedOn w:val="Normal"/>
    <w:uiPriority w:val="5"/>
    <w:qFormat/>
    <w:rsid w:val="00A16911"/>
    <w:pPr>
      <w:numPr>
        <w:ilvl w:val="1"/>
        <w:numId w:val="14"/>
      </w:numPr>
      <w:spacing w:after="60" w:line="240" w:lineRule="atLeast"/>
    </w:pPr>
    <w:rPr>
      <w:rFonts w:eastAsiaTheme="minorHAnsi" w:cstheme="minorBidi"/>
      <w:szCs w:val="20"/>
      <w:lang w:val="en-GB" w:eastAsia="en-US"/>
    </w:rPr>
  </w:style>
  <w:style w:type="paragraph" w:customStyle="1" w:styleId="Titulo5">
    <w:name w:val="Titulo 5"/>
    <w:uiPriority w:val="2"/>
    <w:qFormat/>
    <w:rsid w:val="00A16911"/>
    <w:pPr>
      <w:spacing w:after="60" w:line="240" w:lineRule="atLeast"/>
      <w:ind w:left="284" w:hanging="284"/>
    </w:pPr>
    <w:rPr>
      <w:rFonts w:ascii="Arial" w:eastAsiaTheme="minorHAnsi" w:hAnsi="Arial" w:cstheme="minorBidi"/>
      <w:lang w:val="en-GB" w:eastAsia="en-US"/>
    </w:rPr>
  </w:style>
  <w:style w:type="paragraph" w:customStyle="1" w:styleId="Titulo6">
    <w:name w:val="Titulo 6"/>
    <w:basedOn w:val="Normal"/>
    <w:uiPriority w:val="3"/>
    <w:qFormat/>
    <w:rsid w:val="00A16911"/>
    <w:pPr>
      <w:numPr>
        <w:ilvl w:val="1"/>
        <w:numId w:val="15"/>
      </w:numPr>
      <w:spacing w:after="60" w:line="240" w:lineRule="atLeast"/>
    </w:pPr>
    <w:rPr>
      <w:rFonts w:eastAsiaTheme="minorHAnsi" w:cstheme="minorBidi"/>
      <w:szCs w:val="20"/>
      <w:lang w:val="en-GB" w:eastAsia="en-US"/>
    </w:rPr>
  </w:style>
  <w:style w:type="paragraph" w:customStyle="1" w:styleId="Titulo8">
    <w:name w:val="Titulo 8"/>
    <w:uiPriority w:val="5"/>
    <w:qFormat/>
    <w:rsid w:val="00A16911"/>
    <w:pPr>
      <w:numPr>
        <w:numId w:val="16"/>
      </w:numPr>
      <w:spacing w:after="60" w:line="240" w:lineRule="atLeast"/>
    </w:pPr>
    <w:rPr>
      <w:rFonts w:ascii="Arial" w:eastAsiaTheme="minorHAnsi" w:hAnsi="Arial" w:cstheme="minorBidi"/>
      <w:lang w:val="en-GB" w:eastAsia="en-US"/>
    </w:rPr>
  </w:style>
  <w:style w:type="paragraph" w:customStyle="1" w:styleId="Titulo7">
    <w:name w:val="Titulo 7"/>
    <w:uiPriority w:val="5"/>
    <w:qFormat/>
    <w:rsid w:val="00BD0175"/>
    <w:pPr>
      <w:numPr>
        <w:numId w:val="17"/>
      </w:numPr>
      <w:spacing w:after="60" w:line="240" w:lineRule="atLeast"/>
    </w:pPr>
    <w:rPr>
      <w:rFonts w:ascii="Arial" w:eastAsiaTheme="minorHAnsi" w:hAnsi="Arial" w:cstheme="minorBidi"/>
      <w:lang w:val="en-GB" w:eastAsia="en-US"/>
    </w:rPr>
  </w:style>
  <w:style w:type="paragraph" w:styleId="Prrafodelista">
    <w:name w:val="List Paragraph"/>
    <w:aliases w:val="viñeta,Viñeta A Alquim,Viñeta A,Párrafo de lista CODELCO,Párrafo de lista1,Título Tablas y Figuras,Numeracion y Viñetas,Párrafo de lista 1,Titulo 10,Cuadro de Avance,viñeta proust,List Paragraph1"/>
    <w:basedOn w:val="Normal"/>
    <w:link w:val="PrrafodelistaCar"/>
    <w:uiPriority w:val="34"/>
    <w:qFormat/>
    <w:rsid w:val="00C17E26"/>
    <w:pPr>
      <w:ind w:left="720"/>
      <w:contextualSpacing/>
    </w:pPr>
  </w:style>
  <w:style w:type="character" w:customStyle="1" w:styleId="PrrafodelistaCar">
    <w:name w:val="Párrafo de lista Car"/>
    <w:aliases w:val="viñeta Car,Viñeta A Alquim Car,Viñeta A Car,Párrafo de lista CODELCO Car,Párrafo de lista1 Car,Título Tablas y Figuras Car,Numeracion y Viñetas Car,Párrafo de lista 1 Car,Titulo 10 Car,Cuadro de Avance Car,viñeta proust Car"/>
    <w:link w:val="Prrafodelista"/>
    <w:uiPriority w:val="34"/>
    <w:qFormat/>
    <w:locked/>
    <w:rsid w:val="00954A11"/>
    <w:rPr>
      <w:rFonts w:ascii="Arial" w:hAnsi="Arial"/>
      <w:szCs w:val="22"/>
      <w:lang w:val="es-CL"/>
    </w:rPr>
  </w:style>
  <w:style w:type="character" w:styleId="Textoennegrita">
    <w:name w:val="Strong"/>
    <w:aliases w:val="Introducción"/>
    <w:basedOn w:val="Fuentedeprrafopredeter"/>
    <w:rsid w:val="00C17E26"/>
    <w:rPr>
      <w:rFonts w:ascii="Arial" w:hAnsi="Arial"/>
      <w:b/>
      <w:bCs/>
    </w:rPr>
  </w:style>
  <w:style w:type="table" w:styleId="Tablaconcuadrculaclara">
    <w:name w:val="Grid Table Light"/>
    <w:basedOn w:val="Tablanormal"/>
    <w:uiPriority w:val="40"/>
    <w:rsid w:val="003678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6">
    <w:name w:val="Grid Table 4 Accent 6"/>
    <w:basedOn w:val="Tablanormal"/>
    <w:uiPriority w:val="49"/>
    <w:rsid w:val="0036783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fasisintenso">
    <w:name w:val="Intense Emphasis"/>
    <w:basedOn w:val="Fuentedeprrafopredeter"/>
    <w:uiPriority w:val="21"/>
    <w:rsid w:val="008A3EC4"/>
    <w:rPr>
      <w:i/>
      <w:iCs/>
      <w:color w:val="4F81BD" w:themeColor="accent1"/>
    </w:rPr>
  </w:style>
  <w:style w:type="paragraph" w:styleId="Sinespaciado">
    <w:name w:val="No Spacing"/>
    <w:uiPriority w:val="1"/>
    <w:rsid w:val="008A3EC4"/>
    <w:rPr>
      <w:rFonts w:ascii="Arial" w:hAnsi="Arial"/>
      <w:szCs w:val="22"/>
      <w:lang w:val="es-CL"/>
    </w:rPr>
  </w:style>
  <w:style w:type="paragraph" w:customStyle="1" w:styleId="msonormal0">
    <w:name w:val="msonormal"/>
    <w:basedOn w:val="Normal"/>
    <w:rsid w:val="005A7F09"/>
    <w:pPr>
      <w:spacing w:before="100" w:beforeAutospacing="1" w:after="100" w:afterAutospacing="1"/>
      <w:jc w:val="left"/>
    </w:pPr>
    <w:rPr>
      <w:rFonts w:ascii="Times New Roman" w:hAnsi="Times New Roman"/>
      <w:sz w:val="24"/>
      <w:szCs w:val="24"/>
      <w:lang w:eastAsia="es-CL"/>
    </w:rPr>
  </w:style>
  <w:style w:type="paragraph" w:customStyle="1" w:styleId="xl65">
    <w:name w:val="xl65"/>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eastAsia="es-CL"/>
    </w:rPr>
  </w:style>
  <w:style w:type="paragraph" w:customStyle="1" w:styleId="xl66">
    <w:name w:val="xl66"/>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pPr>
    <w:rPr>
      <w:rFonts w:ascii="Times New Roman" w:hAnsi="Times New Roman"/>
      <w:b/>
      <w:bCs/>
      <w:color w:val="FFFFFF"/>
      <w:sz w:val="24"/>
      <w:szCs w:val="24"/>
      <w:lang w:eastAsia="es-CL"/>
    </w:rPr>
  </w:style>
  <w:style w:type="paragraph" w:customStyle="1" w:styleId="xl67">
    <w:name w:val="xl67"/>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textAlignment w:val="center"/>
    </w:pPr>
    <w:rPr>
      <w:rFonts w:ascii="Times New Roman" w:hAnsi="Times New Roman"/>
      <w:b/>
      <w:bCs/>
      <w:color w:val="FFFFFF"/>
      <w:sz w:val="24"/>
      <w:szCs w:val="24"/>
      <w:lang w:eastAsia="es-CL"/>
    </w:rPr>
  </w:style>
  <w:style w:type="paragraph" w:customStyle="1" w:styleId="xl68">
    <w:name w:val="xl68"/>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left"/>
    </w:pPr>
    <w:rPr>
      <w:rFonts w:ascii="Times New Roman" w:hAnsi="Times New Roman"/>
      <w:b/>
      <w:bCs/>
      <w:color w:val="FFFFFF"/>
      <w:sz w:val="24"/>
      <w:szCs w:val="24"/>
      <w:lang w:eastAsia="es-CL"/>
    </w:rPr>
  </w:style>
  <w:style w:type="paragraph" w:customStyle="1" w:styleId="xl69">
    <w:name w:val="xl69"/>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Times New Roman" w:hAnsi="Times New Roman"/>
      <w:b/>
      <w:bCs/>
      <w:color w:val="FFFFFF"/>
      <w:sz w:val="24"/>
      <w:szCs w:val="24"/>
      <w:lang w:eastAsia="es-CL"/>
    </w:rPr>
  </w:style>
  <w:style w:type="paragraph" w:customStyle="1" w:styleId="xl70">
    <w:name w:val="xl70"/>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Times New Roman" w:hAnsi="Times New Roman"/>
      <w:color w:val="FFFFFF"/>
      <w:sz w:val="24"/>
      <w:szCs w:val="24"/>
      <w:lang w:eastAsia="es-CL"/>
    </w:rPr>
  </w:style>
  <w:style w:type="paragraph" w:customStyle="1" w:styleId="xl71">
    <w:name w:val="xl71"/>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textAlignment w:val="center"/>
    </w:pPr>
    <w:rPr>
      <w:rFonts w:ascii="Times New Roman" w:hAnsi="Times New Roman"/>
      <w:color w:val="FFFFFF"/>
      <w:sz w:val="24"/>
      <w:szCs w:val="24"/>
      <w:lang w:eastAsia="es-CL"/>
    </w:rPr>
  </w:style>
  <w:style w:type="paragraph" w:customStyle="1" w:styleId="xl72">
    <w:name w:val="xl72"/>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left"/>
    </w:pPr>
    <w:rPr>
      <w:rFonts w:ascii="Times New Roman" w:hAnsi="Times New Roman"/>
      <w:b/>
      <w:bCs/>
      <w:color w:val="FFFFFF"/>
      <w:sz w:val="24"/>
      <w:szCs w:val="24"/>
      <w:lang w:eastAsia="es-CL"/>
    </w:rPr>
  </w:style>
  <w:style w:type="paragraph" w:customStyle="1" w:styleId="xl73">
    <w:name w:val="xl73"/>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pPr>
    <w:rPr>
      <w:rFonts w:ascii="Times New Roman" w:hAnsi="Times New Roman"/>
      <w:b/>
      <w:bCs/>
      <w:sz w:val="24"/>
      <w:szCs w:val="24"/>
      <w:lang w:eastAsia="es-CL"/>
    </w:rPr>
  </w:style>
  <w:style w:type="paragraph" w:customStyle="1" w:styleId="xl74">
    <w:name w:val="xl74"/>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textAlignment w:val="center"/>
    </w:pPr>
    <w:rPr>
      <w:rFonts w:ascii="Times New Roman" w:hAnsi="Times New Roman"/>
      <w:b/>
      <w:bCs/>
      <w:sz w:val="24"/>
      <w:szCs w:val="24"/>
      <w:lang w:eastAsia="es-CL"/>
    </w:rPr>
  </w:style>
  <w:style w:type="paragraph" w:customStyle="1" w:styleId="xl75">
    <w:name w:val="xl75"/>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left"/>
    </w:pPr>
    <w:rPr>
      <w:rFonts w:ascii="Times New Roman" w:hAnsi="Times New Roman"/>
      <w:b/>
      <w:bCs/>
      <w:sz w:val="24"/>
      <w:szCs w:val="24"/>
      <w:lang w:eastAsia="es-CL"/>
    </w:rPr>
  </w:style>
  <w:style w:type="paragraph" w:customStyle="1" w:styleId="xl76">
    <w:name w:val="xl76"/>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eastAsia="es-CL"/>
    </w:rPr>
  </w:style>
  <w:style w:type="paragraph" w:customStyle="1" w:styleId="xl77">
    <w:name w:val="xl77"/>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eastAsia="es-CL"/>
    </w:rPr>
  </w:style>
  <w:style w:type="paragraph" w:customStyle="1" w:styleId="xl78">
    <w:name w:val="xl78"/>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eastAsia="es-CL"/>
    </w:rPr>
  </w:style>
  <w:style w:type="paragraph" w:customStyle="1" w:styleId="xl79">
    <w:name w:val="xl79"/>
    <w:basedOn w:val="Normal"/>
    <w:rsid w:val="005A7F09"/>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jc w:val="left"/>
    </w:pPr>
    <w:rPr>
      <w:rFonts w:ascii="Times New Roman" w:hAnsi="Times New Roman"/>
      <w:b/>
      <w:bCs/>
      <w:sz w:val="24"/>
      <w:szCs w:val="24"/>
      <w:lang w:eastAsia="es-CL"/>
    </w:rPr>
  </w:style>
  <w:style w:type="paragraph" w:customStyle="1" w:styleId="xl80">
    <w:name w:val="xl80"/>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eastAsia="es-CL"/>
    </w:rPr>
  </w:style>
  <w:style w:type="paragraph" w:customStyle="1" w:styleId="xl81">
    <w:name w:val="xl81"/>
    <w:basedOn w:val="Normal"/>
    <w:rsid w:val="005A7F09"/>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jc w:val="left"/>
    </w:pPr>
    <w:rPr>
      <w:rFonts w:ascii="Times New Roman" w:hAnsi="Times New Roman"/>
      <w:sz w:val="24"/>
      <w:szCs w:val="24"/>
      <w:lang w:eastAsia="es-CL"/>
    </w:rPr>
  </w:style>
  <w:style w:type="paragraph" w:customStyle="1" w:styleId="xl82">
    <w:name w:val="xl82"/>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eastAsia="es-CL"/>
    </w:rPr>
  </w:style>
  <w:style w:type="paragraph" w:customStyle="1" w:styleId="xl83">
    <w:name w:val="xl83"/>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4"/>
      <w:szCs w:val="24"/>
      <w:lang w:eastAsia="es-CL"/>
    </w:rPr>
  </w:style>
  <w:style w:type="paragraph" w:customStyle="1" w:styleId="xl84">
    <w:name w:val="xl84"/>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FF0000"/>
      <w:sz w:val="24"/>
      <w:szCs w:val="24"/>
      <w:lang w:eastAsia="es-CL"/>
    </w:rPr>
  </w:style>
  <w:style w:type="paragraph" w:customStyle="1" w:styleId="xl85">
    <w:name w:val="xl85"/>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5B9BD5"/>
      <w:sz w:val="24"/>
      <w:szCs w:val="24"/>
      <w:lang w:eastAsia="es-CL"/>
    </w:rPr>
  </w:style>
  <w:style w:type="paragraph" w:customStyle="1" w:styleId="xl86">
    <w:name w:val="xl86"/>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5B9BD5"/>
      <w:sz w:val="24"/>
      <w:szCs w:val="24"/>
      <w:lang w:eastAsia="es-CL"/>
    </w:rPr>
  </w:style>
  <w:style w:type="paragraph" w:customStyle="1" w:styleId="xl87">
    <w:name w:val="xl87"/>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5B9BD5"/>
      <w:sz w:val="24"/>
      <w:szCs w:val="24"/>
      <w:lang w:eastAsia="es-CL"/>
    </w:rPr>
  </w:style>
  <w:style w:type="paragraph" w:customStyle="1" w:styleId="xl88">
    <w:name w:val="xl88"/>
    <w:basedOn w:val="Normal"/>
    <w:rsid w:val="005A7F09"/>
    <w:pPr>
      <w:spacing w:before="100" w:beforeAutospacing="1" w:after="100" w:afterAutospacing="1"/>
      <w:jc w:val="center"/>
    </w:pPr>
    <w:rPr>
      <w:rFonts w:ascii="Times New Roman" w:hAnsi="Times New Roman"/>
      <w:sz w:val="24"/>
      <w:szCs w:val="24"/>
      <w:lang w:eastAsia="es-CL"/>
    </w:rPr>
  </w:style>
  <w:style w:type="character" w:styleId="Mencinsinresolver">
    <w:name w:val="Unresolved Mention"/>
    <w:basedOn w:val="Fuentedeprrafopredeter"/>
    <w:uiPriority w:val="99"/>
    <w:semiHidden/>
    <w:unhideWhenUsed/>
    <w:rsid w:val="003E1BD5"/>
    <w:rPr>
      <w:color w:val="605E5C"/>
      <w:shd w:val="clear" w:color="auto" w:fill="E1DFDD"/>
    </w:rPr>
  </w:style>
  <w:style w:type="character" w:styleId="Refdecomentario">
    <w:name w:val="annotation reference"/>
    <w:basedOn w:val="Fuentedeprrafopredeter"/>
    <w:semiHidden/>
    <w:unhideWhenUsed/>
    <w:rsid w:val="00CD246C"/>
    <w:rPr>
      <w:sz w:val="16"/>
      <w:szCs w:val="16"/>
    </w:rPr>
  </w:style>
  <w:style w:type="paragraph" w:styleId="Textocomentario">
    <w:name w:val="annotation text"/>
    <w:basedOn w:val="Normal"/>
    <w:link w:val="TextocomentarioCar"/>
    <w:unhideWhenUsed/>
    <w:rsid w:val="00CD246C"/>
    <w:rPr>
      <w:szCs w:val="20"/>
    </w:rPr>
  </w:style>
  <w:style w:type="character" w:customStyle="1" w:styleId="TextocomentarioCar">
    <w:name w:val="Texto comentario Car"/>
    <w:basedOn w:val="Fuentedeprrafopredeter"/>
    <w:link w:val="Textocomentario"/>
    <w:rsid w:val="00CD246C"/>
    <w:rPr>
      <w:rFonts w:ascii="Arial" w:hAnsi="Arial"/>
      <w:lang w:val="es-CL"/>
    </w:rPr>
  </w:style>
  <w:style w:type="paragraph" w:styleId="Asuntodelcomentario">
    <w:name w:val="annotation subject"/>
    <w:basedOn w:val="Textocomentario"/>
    <w:next w:val="Textocomentario"/>
    <w:link w:val="AsuntodelcomentarioCar"/>
    <w:semiHidden/>
    <w:unhideWhenUsed/>
    <w:rsid w:val="00CD246C"/>
    <w:rPr>
      <w:b/>
      <w:bCs/>
    </w:rPr>
  </w:style>
  <w:style w:type="character" w:customStyle="1" w:styleId="AsuntodelcomentarioCar">
    <w:name w:val="Asunto del comentario Car"/>
    <w:basedOn w:val="TextocomentarioCar"/>
    <w:link w:val="Asuntodelcomentario"/>
    <w:semiHidden/>
    <w:rsid w:val="00CD246C"/>
    <w:rPr>
      <w:rFonts w:ascii="Arial" w:hAnsi="Arial"/>
      <w:b/>
      <w:bCs/>
      <w:lang w:val="es-CL"/>
    </w:rPr>
  </w:style>
  <w:style w:type="paragraph" w:styleId="Revisin">
    <w:name w:val="Revision"/>
    <w:hidden/>
    <w:uiPriority w:val="99"/>
    <w:semiHidden/>
    <w:rsid w:val="003D396E"/>
    <w:rPr>
      <w:rFonts w:ascii="Arial" w:hAnsi="Arial"/>
      <w:szCs w:val="22"/>
      <w:lang w:val="es-CL"/>
    </w:rPr>
  </w:style>
  <w:style w:type="table" w:customStyle="1" w:styleId="Tablaconcuadrcula1">
    <w:name w:val="Tabla con cuadrícula1"/>
    <w:basedOn w:val="Tablanormal"/>
    <w:next w:val="Tablaconcuadrcula"/>
    <w:uiPriority w:val="39"/>
    <w:rsid w:val="00C53883"/>
    <w:rPr>
      <w:rFonts w:ascii="Calibri" w:eastAsia="Calibri" w:hAnsi="Calibr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s">
    <w:name w:val="Parrafos"/>
    <w:basedOn w:val="Normal"/>
    <w:link w:val="ParrafosCar"/>
    <w:qFormat/>
    <w:rsid w:val="00955158"/>
    <w:pPr>
      <w:spacing w:before="120" w:after="120" w:line="360" w:lineRule="auto"/>
    </w:pPr>
  </w:style>
  <w:style w:type="character" w:customStyle="1" w:styleId="ParrafosCar">
    <w:name w:val="Parrafos Car"/>
    <w:basedOn w:val="Fuentedeprrafopredeter"/>
    <w:link w:val="Parrafos"/>
    <w:rsid w:val="00955158"/>
    <w:rPr>
      <w:rFonts w:ascii="Arial" w:hAnsi="Arial"/>
      <w:szCs w:val="22"/>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7241">
      <w:bodyDiv w:val="1"/>
      <w:marLeft w:val="0"/>
      <w:marRight w:val="0"/>
      <w:marTop w:val="0"/>
      <w:marBottom w:val="0"/>
      <w:divBdr>
        <w:top w:val="none" w:sz="0" w:space="0" w:color="auto"/>
        <w:left w:val="none" w:sz="0" w:space="0" w:color="auto"/>
        <w:bottom w:val="none" w:sz="0" w:space="0" w:color="auto"/>
        <w:right w:val="none" w:sz="0" w:space="0" w:color="auto"/>
      </w:divBdr>
    </w:div>
    <w:div w:id="209193098">
      <w:bodyDiv w:val="1"/>
      <w:marLeft w:val="0"/>
      <w:marRight w:val="0"/>
      <w:marTop w:val="0"/>
      <w:marBottom w:val="0"/>
      <w:divBdr>
        <w:top w:val="none" w:sz="0" w:space="0" w:color="auto"/>
        <w:left w:val="none" w:sz="0" w:space="0" w:color="auto"/>
        <w:bottom w:val="none" w:sz="0" w:space="0" w:color="auto"/>
        <w:right w:val="none" w:sz="0" w:space="0" w:color="auto"/>
      </w:divBdr>
    </w:div>
    <w:div w:id="249891474">
      <w:bodyDiv w:val="1"/>
      <w:marLeft w:val="0"/>
      <w:marRight w:val="0"/>
      <w:marTop w:val="0"/>
      <w:marBottom w:val="0"/>
      <w:divBdr>
        <w:top w:val="none" w:sz="0" w:space="0" w:color="auto"/>
        <w:left w:val="none" w:sz="0" w:space="0" w:color="auto"/>
        <w:bottom w:val="none" w:sz="0" w:space="0" w:color="auto"/>
        <w:right w:val="none" w:sz="0" w:space="0" w:color="auto"/>
      </w:divBdr>
      <w:divsChild>
        <w:div w:id="1579244924">
          <w:marLeft w:val="547"/>
          <w:marRight w:val="0"/>
          <w:marTop w:val="0"/>
          <w:marBottom w:val="0"/>
          <w:divBdr>
            <w:top w:val="none" w:sz="0" w:space="0" w:color="auto"/>
            <w:left w:val="none" w:sz="0" w:space="0" w:color="auto"/>
            <w:bottom w:val="none" w:sz="0" w:space="0" w:color="auto"/>
            <w:right w:val="none" w:sz="0" w:space="0" w:color="auto"/>
          </w:divBdr>
        </w:div>
      </w:divsChild>
    </w:div>
    <w:div w:id="251858265">
      <w:bodyDiv w:val="1"/>
      <w:marLeft w:val="0"/>
      <w:marRight w:val="0"/>
      <w:marTop w:val="0"/>
      <w:marBottom w:val="0"/>
      <w:divBdr>
        <w:top w:val="none" w:sz="0" w:space="0" w:color="auto"/>
        <w:left w:val="none" w:sz="0" w:space="0" w:color="auto"/>
        <w:bottom w:val="none" w:sz="0" w:space="0" w:color="auto"/>
        <w:right w:val="none" w:sz="0" w:space="0" w:color="auto"/>
      </w:divBdr>
    </w:div>
    <w:div w:id="300574184">
      <w:bodyDiv w:val="1"/>
      <w:marLeft w:val="0"/>
      <w:marRight w:val="0"/>
      <w:marTop w:val="0"/>
      <w:marBottom w:val="0"/>
      <w:divBdr>
        <w:top w:val="none" w:sz="0" w:space="0" w:color="auto"/>
        <w:left w:val="none" w:sz="0" w:space="0" w:color="auto"/>
        <w:bottom w:val="none" w:sz="0" w:space="0" w:color="auto"/>
        <w:right w:val="none" w:sz="0" w:space="0" w:color="auto"/>
      </w:divBdr>
    </w:div>
    <w:div w:id="348801280">
      <w:bodyDiv w:val="1"/>
      <w:marLeft w:val="0"/>
      <w:marRight w:val="0"/>
      <w:marTop w:val="0"/>
      <w:marBottom w:val="0"/>
      <w:divBdr>
        <w:top w:val="none" w:sz="0" w:space="0" w:color="auto"/>
        <w:left w:val="none" w:sz="0" w:space="0" w:color="auto"/>
        <w:bottom w:val="none" w:sz="0" w:space="0" w:color="auto"/>
        <w:right w:val="none" w:sz="0" w:space="0" w:color="auto"/>
      </w:divBdr>
    </w:div>
    <w:div w:id="503400803">
      <w:bodyDiv w:val="1"/>
      <w:marLeft w:val="0"/>
      <w:marRight w:val="0"/>
      <w:marTop w:val="0"/>
      <w:marBottom w:val="0"/>
      <w:divBdr>
        <w:top w:val="none" w:sz="0" w:space="0" w:color="auto"/>
        <w:left w:val="none" w:sz="0" w:space="0" w:color="auto"/>
        <w:bottom w:val="none" w:sz="0" w:space="0" w:color="auto"/>
        <w:right w:val="none" w:sz="0" w:space="0" w:color="auto"/>
      </w:divBdr>
      <w:divsChild>
        <w:div w:id="301616187">
          <w:marLeft w:val="446"/>
          <w:marRight w:val="0"/>
          <w:marTop w:val="0"/>
          <w:marBottom w:val="0"/>
          <w:divBdr>
            <w:top w:val="none" w:sz="0" w:space="0" w:color="auto"/>
            <w:left w:val="none" w:sz="0" w:space="0" w:color="auto"/>
            <w:bottom w:val="none" w:sz="0" w:space="0" w:color="auto"/>
            <w:right w:val="none" w:sz="0" w:space="0" w:color="auto"/>
          </w:divBdr>
        </w:div>
        <w:div w:id="622886851">
          <w:marLeft w:val="446"/>
          <w:marRight w:val="0"/>
          <w:marTop w:val="0"/>
          <w:marBottom w:val="0"/>
          <w:divBdr>
            <w:top w:val="none" w:sz="0" w:space="0" w:color="auto"/>
            <w:left w:val="none" w:sz="0" w:space="0" w:color="auto"/>
            <w:bottom w:val="none" w:sz="0" w:space="0" w:color="auto"/>
            <w:right w:val="none" w:sz="0" w:space="0" w:color="auto"/>
          </w:divBdr>
        </w:div>
        <w:div w:id="2022274611">
          <w:marLeft w:val="446"/>
          <w:marRight w:val="0"/>
          <w:marTop w:val="0"/>
          <w:marBottom w:val="0"/>
          <w:divBdr>
            <w:top w:val="none" w:sz="0" w:space="0" w:color="auto"/>
            <w:left w:val="none" w:sz="0" w:space="0" w:color="auto"/>
            <w:bottom w:val="none" w:sz="0" w:space="0" w:color="auto"/>
            <w:right w:val="none" w:sz="0" w:space="0" w:color="auto"/>
          </w:divBdr>
        </w:div>
      </w:divsChild>
    </w:div>
    <w:div w:id="590311972">
      <w:bodyDiv w:val="1"/>
      <w:marLeft w:val="0"/>
      <w:marRight w:val="0"/>
      <w:marTop w:val="0"/>
      <w:marBottom w:val="0"/>
      <w:divBdr>
        <w:top w:val="none" w:sz="0" w:space="0" w:color="auto"/>
        <w:left w:val="none" w:sz="0" w:space="0" w:color="auto"/>
        <w:bottom w:val="none" w:sz="0" w:space="0" w:color="auto"/>
        <w:right w:val="none" w:sz="0" w:space="0" w:color="auto"/>
      </w:divBdr>
    </w:div>
    <w:div w:id="604003979">
      <w:bodyDiv w:val="1"/>
      <w:marLeft w:val="0"/>
      <w:marRight w:val="0"/>
      <w:marTop w:val="0"/>
      <w:marBottom w:val="0"/>
      <w:divBdr>
        <w:top w:val="none" w:sz="0" w:space="0" w:color="auto"/>
        <w:left w:val="none" w:sz="0" w:space="0" w:color="auto"/>
        <w:bottom w:val="none" w:sz="0" w:space="0" w:color="auto"/>
        <w:right w:val="none" w:sz="0" w:space="0" w:color="auto"/>
      </w:divBdr>
    </w:div>
    <w:div w:id="855002928">
      <w:bodyDiv w:val="1"/>
      <w:marLeft w:val="0"/>
      <w:marRight w:val="0"/>
      <w:marTop w:val="0"/>
      <w:marBottom w:val="0"/>
      <w:divBdr>
        <w:top w:val="none" w:sz="0" w:space="0" w:color="auto"/>
        <w:left w:val="none" w:sz="0" w:space="0" w:color="auto"/>
        <w:bottom w:val="none" w:sz="0" w:space="0" w:color="auto"/>
        <w:right w:val="none" w:sz="0" w:space="0" w:color="auto"/>
      </w:divBdr>
    </w:div>
    <w:div w:id="990063512">
      <w:bodyDiv w:val="1"/>
      <w:marLeft w:val="0"/>
      <w:marRight w:val="0"/>
      <w:marTop w:val="0"/>
      <w:marBottom w:val="0"/>
      <w:divBdr>
        <w:top w:val="none" w:sz="0" w:space="0" w:color="auto"/>
        <w:left w:val="none" w:sz="0" w:space="0" w:color="auto"/>
        <w:bottom w:val="none" w:sz="0" w:space="0" w:color="auto"/>
        <w:right w:val="none" w:sz="0" w:space="0" w:color="auto"/>
      </w:divBdr>
    </w:div>
    <w:div w:id="1063067787">
      <w:bodyDiv w:val="1"/>
      <w:marLeft w:val="0"/>
      <w:marRight w:val="0"/>
      <w:marTop w:val="0"/>
      <w:marBottom w:val="0"/>
      <w:divBdr>
        <w:top w:val="none" w:sz="0" w:space="0" w:color="auto"/>
        <w:left w:val="none" w:sz="0" w:space="0" w:color="auto"/>
        <w:bottom w:val="none" w:sz="0" w:space="0" w:color="auto"/>
        <w:right w:val="none" w:sz="0" w:space="0" w:color="auto"/>
      </w:divBdr>
      <w:divsChild>
        <w:div w:id="80836691">
          <w:marLeft w:val="446"/>
          <w:marRight w:val="0"/>
          <w:marTop w:val="0"/>
          <w:marBottom w:val="0"/>
          <w:divBdr>
            <w:top w:val="none" w:sz="0" w:space="0" w:color="auto"/>
            <w:left w:val="none" w:sz="0" w:space="0" w:color="auto"/>
            <w:bottom w:val="none" w:sz="0" w:space="0" w:color="auto"/>
            <w:right w:val="none" w:sz="0" w:space="0" w:color="auto"/>
          </w:divBdr>
        </w:div>
        <w:div w:id="116993136">
          <w:marLeft w:val="446"/>
          <w:marRight w:val="0"/>
          <w:marTop w:val="0"/>
          <w:marBottom w:val="0"/>
          <w:divBdr>
            <w:top w:val="none" w:sz="0" w:space="0" w:color="auto"/>
            <w:left w:val="none" w:sz="0" w:space="0" w:color="auto"/>
            <w:bottom w:val="none" w:sz="0" w:space="0" w:color="auto"/>
            <w:right w:val="none" w:sz="0" w:space="0" w:color="auto"/>
          </w:divBdr>
        </w:div>
        <w:div w:id="394478145">
          <w:marLeft w:val="446"/>
          <w:marRight w:val="0"/>
          <w:marTop w:val="0"/>
          <w:marBottom w:val="0"/>
          <w:divBdr>
            <w:top w:val="none" w:sz="0" w:space="0" w:color="auto"/>
            <w:left w:val="none" w:sz="0" w:space="0" w:color="auto"/>
            <w:bottom w:val="none" w:sz="0" w:space="0" w:color="auto"/>
            <w:right w:val="none" w:sz="0" w:space="0" w:color="auto"/>
          </w:divBdr>
        </w:div>
        <w:div w:id="556891304">
          <w:marLeft w:val="446"/>
          <w:marRight w:val="0"/>
          <w:marTop w:val="0"/>
          <w:marBottom w:val="0"/>
          <w:divBdr>
            <w:top w:val="none" w:sz="0" w:space="0" w:color="auto"/>
            <w:left w:val="none" w:sz="0" w:space="0" w:color="auto"/>
            <w:bottom w:val="none" w:sz="0" w:space="0" w:color="auto"/>
            <w:right w:val="none" w:sz="0" w:space="0" w:color="auto"/>
          </w:divBdr>
        </w:div>
      </w:divsChild>
    </w:div>
    <w:div w:id="1082525412">
      <w:bodyDiv w:val="1"/>
      <w:marLeft w:val="0"/>
      <w:marRight w:val="0"/>
      <w:marTop w:val="0"/>
      <w:marBottom w:val="0"/>
      <w:divBdr>
        <w:top w:val="none" w:sz="0" w:space="0" w:color="auto"/>
        <w:left w:val="none" w:sz="0" w:space="0" w:color="auto"/>
        <w:bottom w:val="none" w:sz="0" w:space="0" w:color="auto"/>
        <w:right w:val="none" w:sz="0" w:space="0" w:color="auto"/>
      </w:divBdr>
    </w:div>
    <w:div w:id="1097942263">
      <w:bodyDiv w:val="1"/>
      <w:marLeft w:val="0"/>
      <w:marRight w:val="0"/>
      <w:marTop w:val="0"/>
      <w:marBottom w:val="0"/>
      <w:divBdr>
        <w:top w:val="none" w:sz="0" w:space="0" w:color="auto"/>
        <w:left w:val="none" w:sz="0" w:space="0" w:color="auto"/>
        <w:bottom w:val="none" w:sz="0" w:space="0" w:color="auto"/>
        <w:right w:val="none" w:sz="0" w:space="0" w:color="auto"/>
      </w:divBdr>
    </w:div>
    <w:div w:id="1118914759">
      <w:bodyDiv w:val="1"/>
      <w:marLeft w:val="0"/>
      <w:marRight w:val="0"/>
      <w:marTop w:val="0"/>
      <w:marBottom w:val="0"/>
      <w:divBdr>
        <w:top w:val="none" w:sz="0" w:space="0" w:color="auto"/>
        <w:left w:val="none" w:sz="0" w:space="0" w:color="auto"/>
        <w:bottom w:val="none" w:sz="0" w:space="0" w:color="auto"/>
        <w:right w:val="none" w:sz="0" w:space="0" w:color="auto"/>
      </w:divBdr>
    </w:div>
    <w:div w:id="1344823860">
      <w:bodyDiv w:val="1"/>
      <w:marLeft w:val="0"/>
      <w:marRight w:val="0"/>
      <w:marTop w:val="0"/>
      <w:marBottom w:val="0"/>
      <w:divBdr>
        <w:top w:val="none" w:sz="0" w:space="0" w:color="auto"/>
        <w:left w:val="none" w:sz="0" w:space="0" w:color="auto"/>
        <w:bottom w:val="none" w:sz="0" w:space="0" w:color="auto"/>
        <w:right w:val="none" w:sz="0" w:space="0" w:color="auto"/>
      </w:divBdr>
    </w:div>
    <w:div w:id="1437823043">
      <w:bodyDiv w:val="1"/>
      <w:marLeft w:val="0"/>
      <w:marRight w:val="0"/>
      <w:marTop w:val="0"/>
      <w:marBottom w:val="0"/>
      <w:divBdr>
        <w:top w:val="none" w:sz="0" w:space="0" w:color="auto"/>
        <w:left w:val="none" w:sz="0" w:space="0" w:color="auto"/>
        <w:bottom w:val="none" w:sz="0" w:space="0" w:color="auto"/>
        <w:right w:val="none" w:sz="0" w:space="0" w:color="auto"/>
      </w:divBdr>
    </w:div>
    <w:div w:id="1502968280">
      <w:bodyDiv w:val="1"/>
      <w:marLeft w:val="0"/>
      <w:marRight w:val="0"/>
      <w:marTop w:val="0"/>
      <w:marBottom w:val="0"/>
      <w:divBdr>
        <w:top w:val="none" w:sz="0" w:space="0" w:color="auto"/>
        <w:left w:val="none" w:sz="0" w:space="0" w:color="auto"/>
        <w:bottom w:val="none" w:sz="0" w:space="0" w:color="auto"/>
        <w:right w:val="none" w:sz="0" w:space="0" w:color="auto"/>
      </w:divBdr>
    </w:div>
    <w:div w:id="1582982359">
      <w:bodyDiv w:val="1"/>
      <w:marLeft w:val="0"/>
      <w:marRight w:val="0"/>
      <w:marTop w:val="0"/>
      <w:marBottom w:val="0"/>
      <w:divBdr>
        <w:top w:val="none" w:sz="0" w:space="0" w:color="auto"/>
        <w:left w:val="none" w:sz="0" w:space="0" w:color="auto"/>
        <w:bottom w:val="none" w:sz="0" w:space="0" w:color="auto"/>
        <w:right w:val="none" w:sz="0" w:space="0" w:color="auto"/>
      </w:divBdr>
    </w:div>
    <w:div w:id="1603955699">
      <w:bodyDiv w:val="1"/>
      <w:marLeft w:val="0"/>
      <w:marRight w:val="0"/>
      <w:marTop w:val="0"/>
      <w:marBottom w:val="0"/>
      <w:divBdr>
        <w:top w:val="none" w:sz="0" w:space="0" w:color="auto"/>
        <w:left w:val="none" w:sz="0" w:space="0" w:color="auto"/>
        <w:bottom w:val="none" w:sz="0" w:space="0" w:color="auto"/>
        <w:right w:val="none" w:sz="0" w:space="0" w:color="auto"/>
      </w:divBdr>
    </w:div>
    <w:div w:id="1623730254">
      <w:bodyDiv w:val="1"/>
      <w:marLeft w:val="0"/>
      <w:marRight w:val="0"/>
      <w:marTop w:val="0"/>
      <w:marBottom w:val="0"/>
      <w:divBdr>
        <w:top w:val="none" w:sz="0" w:space="0" w:color="auto"/>
        <w:left w:val="none" w:sz="0" w:space="0" w:color="auto"/>
        <w:bottom w:val="none" w:sz="0" w:space="0" w:color="auto"/>
        <w:right w:val="none" w:sz="0" w:space="0" w:color="auto"/>
      </w:divBdr>
    </w:div>
    <w:div w:id="1646396743">
      <w:bodyDiv w:val="1"/>
      <w:marLeft w:val="0"/>
      <w:marRight w:val="0"/>
      <w:marTop w:val="0"/>
      <w:marBottom w:val="0"/>
      <w:divBdr>
        <w:top w:val="none" w:sz="0" w:space="0" w:color="auto"/>
        <w:left w:val="none" w:sz="0" w:space="0" w:color="auto"/>
        <w:bottom w:val="none" w:sz="0" w:space="0" w:color="auto"/>
        <w:right w:val="none" w:sz="0" w:space="0" w:color="auto"/>
      </w:divBdr>
    </w:div>
    <w:div w:id="1648392738">
      <w:bodyDiv w:val="1"/>
      <w:marLeft w:val="0"/>
      <w:marRight w:val="0"/>
      <w:marTop w:val="0"/>
      <w:marBottom w:val="0"/>
      <w:divBdr>
        <w:top w:val="none" w:sz="0" w:space="0" w:color="auto"/>
        <w:left w:val="none" w:sz="0" w:space="0" w:color="auto"/>
        <w:bottom w:val="none" w:sz="0" w:space="0" w:color="auto"/>
        <w:right w:val="none" w:sz="0" w:space="0" w:color="auto"/>
      </w:divBdr>
    </w:div>
    <w:div w:id="1750300356">
      <w:bodyDiv w:val="1"/>
      <w:marLeft w:val="0"/>
      <w:marRight w:val="0"/>
      <w:marTop w:val="0"/>
      <w:marBottom w:val="0"/>
      <w:divBdr>
        <w:top w:val="none" w:sz="0" w:space="0" w:color="auto"/>
        <w:left w:val="none" w:sz="0" w:space="0" w:color="auto"/>
        <w:bottom w:val="none" w:sz="0" w:space="0" w:color="auto"/>
        <w:right w:val="none" w:sz="0" w:space="0" w:color="auto"/>
      </w:divBdr>
    </w:div>
    <w:div w:id="1782726005">
      <w:bodyDiv w:val="1"/>
      <w:marLeft w:val="0"/>
      <w:marRight w:val="0"/>
      <w:marTop w:val="0"/>
      <w:marBottom w:val="0"/>
      <w:divBdr>
        <w:top w:val="none" w:sz="0" w:space="0" w:color="auto"/>
        <w:left w:val="none" w:sz="0" w:space="0" w:color="auto"/>
        <w:bottom w:val="none" w:sz="0" w:space="0" w:color="auto"/>
        <w:right w:val="none" w:sz="0" w:space="0" w:color="auto"/>
      </w:divBdr>
    </w:div>
    <w:div w:id="1800564136">
      <w:bodyDiv w:val="1"/>
      <w:marLeft w:val="0"/>
      <w:marRight w:val="0"/>
      <w:marTop w:val="0"/>
      <w:marBottom w:val="0"/>
      <w:divBdr>
        <w:top w:val="none" w:sz="0" w:space="0" w:color="auto"/>
        <w:left w:val="none" w:sz="0" w:space="0" w:color="auto"/>
        <w:bottom w:val="none" w:sz="0" w:space="0" w:color="auto"/>
        <w:right w:val="none" w:sz="0" w:space="0" w:color="auto"/>
      </w:divBdr>
      <w:divsChild>
        <w:div w:id="588584647">
          <w:marLeft w:val="446"/>
          <w:marRight w:val="0"/>
          <w:marTop w:val="120"/>
          <w:marBottom w:val="240"/>
          <w:divBdr>
            <w:top w:val="none" w:sz="0" w:space="0" w:color="auto"/>
            <w:left w:val="none" w:sz="0" w:space="0" w:color="auto"/>
            <w:bottom w:val="none" w:sz="0" w:space="0" w:color="auto"/>
            <w:right w:val="none" w:sz="0" w:space="0" w:color="auto"/>
          </w:divBdr>
        </w:div>
      </w:divsChild>
    </w:div>
    <w:div w:id="1813669793">
      <w:bodyDiv w:val="1"/>
      <w:marLeft w:val="0"/>
      <w:marRight w:val="0"/>
      <w:marTop w:val="0"/>
      <w:marBottom w:val="0"/>
      <w:divBdr>
        <w:top w:val="none" w:sz="0" w:space="0" w:color="auto"/>
        <w:left w:val="none" w:sz="0" w:space="0" w:color="auto"/>
        <w:bottom w:val="none" w:sz="0" w:space="0" w:color="auto"/>
        <w:right w:val="none" w:sz="0" w:space="0" w:color="auto"/>
      </w:divBdr>
    </w:div>
    <w:div w:id="1817407134">
      <w:bodyDiv w:val="1"/>
      <w:marLeft w:val="0"/>
      <w:marRight w:val="0"/>
      <w:marTop w:val="0"/>
      <w:marBottom w:val="0"/>
      <w:divBdr>
        <w:top w:val="none" w:sz="0" w:space="0" w:color="auto"/>
        <w:left w:val="none" w:sz="0" w:space="0" w:color="auto"/>
        <w:bottom w:val="none" w:sz="0" w:space="0" w:color="auto"/>
        <w:right w:val="none" w:sz="0" w:space="0" w:color="auto"/>
      </w:divBdr>
    </w:div>
    <w:div w:id="1837110912">
      <w:bodyDiv w:val="1"/>
      <w:marLeft w:val="0"/>
      <w:marRight w:val="0"/>
      <w:marTop w:val="0"/>
      <w:marBottom w:val="0"/>
      <w:divBdr>
        <w:top w:val="none" w:sz="0" w:space="0" w:color="auto"/>
        <w:left w:val="none" w:sz="0" w:space="0" w:color="auto"/>
        <w:bottom w:val="none" w:sz="0" w:space="0" w:color="auto"/>
        <w:right w:val="none" w:sz="0" w:space="0" w:color="auto"/>
      </w:divBdr>
    </w:div>
    <w:div w:id="1844010947">
      <w:bodyDiv w:val="1"/>
      <w:marLeft w:val="0"/>
      <w:marRight w:val="0"/>
      <w:marTop w:val="0"/>
      <w:marBottom w:val="0"/>
      <w:divBdr>
        <w:top w:val="none" w:sz="0" w:space="0" w:color="auto"/>
        <w:left w:val="none" w:sz="0" w:space="0" w:color="auto"/>
        <w:bottom w:val="none" w:sz="0" w:space="0" w:color="auto"/>
        <w:right w:val="none" w:sz="0" w:space="0" w:color="auto"/>
      </w:divBdr>
    </w:div>
    <w:div w:id="1891107716">
      <w:bodyDiv w:val="1"/>
      <w:marLeft w:val="0"/>
      <w:marRight w:val="0"/>
      <w:marTop w:val="0"/>
      <w:marBottom w:val="0"/>
      <w:divBdr>
        <w:top w:val="none" w:sz="0" w:space="0" w:color="auto"/>
        <w:left w:val="none" w:sz="0" w:space="0" w:color="auto"/>
        <w:bottom w:val="none" w:sz="0" w:space="0" w:color="auto"/>
        <w:right w:val="none" w:sz="0" w:space="0" w:color="auto"/>
      </w:divBdr>
      <w:divsChild>
        <w:div w:id="1805655792">
          <w:marLeft w:val="446"/>
          <w:marRight w:val="0"/>
          <w:marTop w:val="120"/>
          <w:marBottom w:val="240"/>
          <w:divBdr>
            <w:top w:val="none" w:sz="0" w:space="0" w:color="auto"/>
            <w:left w:val="none" w:sz="0" w:space="0" w:color="auto"/>
            <w:bottom w:val="none" w:sz="0" w:space="0" w:color="auto"/>
            <w:right w:val="none" w:sz="0" w:space="0" w:color="auto"/>
          </w:divBdr>
        </w:div>
      </w:divsChild>
    </w:div>
    <w:div w:id="1946426436">
      <w:bodyDiv w:val="1"/>
      <w:marLeft w:val="0"/>
      <w:marRight w:val="0"/>
      <w:marTop w:val="0"/>
      <w:marBottom w:val="0"/>
      <w:divBdr>
        <w:top w:val="none" w:sz="0" w:space="0" w:color="auto"/>
        <w:left w:val="none" w:sz="0" w:space="0" w:color="auto"/>
        <w:bottom w:val="none" w:sz="0" w:space="0" w:color="auto"/>
        <w:right w:val="none" w:sz="0" w:space="0" w:color="auto"/>
      </w:divBdr>
    </w:div>
    <w:div w:id="2012291519">
      <w:bodyDiv w:val="1"/>
      <w:marLeft w:val="0"/>
      <w:marRight w:val="0"/>
      <w:marTop w:val="0"/>
      <w:marBottom w:val="0"/>
      <w:divBdr>
        <w:top w:val="none" w:sz="0" w:space="0" w:color="auto"/>
        <w:left w:val="none" w:sz="0" w:space="0" w:color="auto"/>
        <w:bottom w:val="none" w:sz="0" w:space="0" w:color="auto"/>
        <w:right w:val="none" w:sz="0" w:space="0" w:color="auto"/>
      </w:divBdr>
    </w:div>
    <w:div w:id="2054839426">
      <w:bodyDiv w:val="1"/>
      <w:marLeft w:val="0"/>
      <w:marRight w:val="0"/>
      <w:marTop w:val="0"/>
      <w:marBottom w:val="0"/>
      <w:divBdr>
        <w:top w:val="none" w:sz="0" w:space="0" w:color="auto"/>
        <w:left w:val="none" w:sz="0" w:space="0" w:color="auto"/>
        <w:bottom w:val="none" w:sz="0" w:space="0" w:color="auto"/>
        <w:right w:val="none" w:sz="0" w:space="0" w:color="auto"/>
      </w:divBdr>
    </w:div>
    <w:div w:id="2060397222">
      <w:bodyDiv w:val="1"/>
      <w:marLeft w:val="0"/>
      <w:marRight w:val="0"/>
      <w:marTop w:val="0"/>
      <w:marBottom w:val="0"/>
      <w:divBdr>
        <w:top w:val="none" w:sz="0" w:space="0" w:color="auto"/>
        <w:left w:val="none" w:sz="0" w:space="0" w:color="auto"/>
        <w:bottom w:val="none" w:sz="0" w:space="0" w:color="auto"/>
        <w:right w:val="none" w:sz="0" w:space="0" w:color="auto"/>
      </w:divBdr>
    </w:div>
    <w:div w:id="206340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oya\Desktop\Depto%20CD\Macros%20formatos\Plantillas\DGM%202\Infor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4D591F1-ED88-4AB5-A4A9-B06E66F4789C}"/>
      </w:docPartPr>
      <w:docPartBody>
        <w:p w:rsidR="00FC3D76" w:rsidRDefault="00340DEC">
          <w:r w:rsidRPr="00A669E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egrita">
    <w:altName w:val="Arial"/>
    <w:panose1 w:val="00000000000000000000"/>
    <w:charset w:val="00"/>
    <w:family w:val="roman"/>
    <w:notTrueType/>
    <w:pitch w:val="default"/>
  </w:font>
  <w:font w:name="Arcadis Frutiger">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cadis Frutiger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EC"/>
    <w:rsid w:val="0001137B"/>
    <w:rsid w:val="001B216D"/>
    <w:rsid w:val="00304AAE"/>
    <w:rsid w:val="003277E7"/>
    <w:rsid w:val="00340DEC"/>
    <w:rsid w:val="003C150D"/>
    <w:rsid w:val="00551F15"/>
    <w:rsid w:val="005A15B3"/>
    <w:rsid w:val="00722EA3"/>
    <w:rsid w:val="0088258A"/>
    <w:rsid w:val="00E4386E"/>
    <w:rsid w:val="00FC3D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40DE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E92B2E-7D56-40C0-BE12-8D04618CC4E6}">
  <we:reference id="dd33ee44-5555-6666-7777-888899990000" version="1.0.2.0" store="\\TIAN\Users\basmo\OneDrive\Desktop\CatalogoFDA"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Códificación Cliente N° 40800000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97ECEACA253B448154D5C1636EA0C9" ma:contentTypeVersion="8" ma:contentTypeDescription="Crear nuevo documento." ma:contentTypeScope="" ma:versionID="28ab5f8fe14e16a6a90121af6aebe410">
  <xsd:schema xmlns:xsd="http://www.w3.org/2001/XMLSchema" xmlns:xs="http://www.w3.org/2001/XMLSchema" xmlns:p="http://schemas.microsoft.com/office/2006/metadata/properties" xmlns:ns2="8a68b7db-3a59-4e15-bce4-c8dfa896aeb9" targetNamespace="http://schemas.microsoft.com/office/2006/metadata/properties" ma:root="true" ma:fieldsID="94cdf4a4b4cacdad6b0f80e1164a363a" ns2:_="">
    <xsd:import namespace="8a68b7db-3a59-4e15-bce4-c8dfa896aeb9"/>
    <xsd:element name="properties">
      <xsd:complexType>
        <xsd:sequence>
          <xsd:element name="documentManagement">
            <xsd:complexType>
              <xsd:all>
                <xsd:element ref="ns2:Cliente" minOccurs="0"/>
                <xsd:element ref="ns2:Division" minOccurs="0"/>
                <xsd:element ref="ns2:contrato" minOccurs="0"/>
                <xsd:element ref="ns2:MediaServiceMetadata" minOccurs="0"/>
                <xsd:element ref="ns2:MediaServiceFastMetadata" minOccurs="0"/>
                <xsd:element ref="ns2:MediaServiceSearchProperties" minOccurs="0"/>
                <xsd:element ref="ns2:TipoDocum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8b7db-3a59-4e15-bce4-c8dfa896aeb9" elementFormDefault="qualified">
    <xsd:import namespace="http://schemas.microsoft.com/office/2006/documentManagement/types"/>
    <xsd:import namespace="http://schemas.microsoft.com/office/infopath/2007/PartnerControls"/>
    <xsd:element name="Cliente" ma:index="8" nillable="true" ma:displayName="Cliente" ma:format="Dropdown" ma:internalName="Cliente">
      <xsd:simpleType>
        <xsd:restriction base="dms:Text">
          <xsd:maxLength value="255"/>
        </xsd:restriction>
      </xsd:simpleType>
    </xsd:element>
    <xsd:element name="Division" ma:index="9" nillable="true" ma:displayName="Division" ma:format="Dropdown" ma:internalName="Division">
      <xsd:simpleType>
        <xsd:restriction base="dms:Text">
          <xsd:maxLength value="255"/>
        </xsd:restriction>
      </xsd:simpleType>
    </xsd:element>
    <xsd:element name="contrato" ma:index="10" nillable="true" ma:displayName="contrato" ma:format="Dropdown" ma:internalName="contrato">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TipoDocumento" ma:index="14" nillable="true" ma:displayName="Tipo Documento" ma:format="Dropdown" ma:internalName="TipoDocumento">
      <xsd:simpleType>
        <xsd:restriction base="dms:Choice">
          <xsd:enumeration value="Carta"/>
          <xsd:enumeration value="Minuta"/>
          <xsd:enumeration value="Infor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ipoDocumento xmlns="8a68b7db-3a59-4e15-bce4-c8dfa896aeb9">Informe</TipoDocumento>
    <Division xmlns="8a68b7db-3a59-4e15-bce4-c8dfa896aeb9">El Teniente</Division>
    <Cliente xmlns="8a68b7db-3a59-4e15-bce4-c8dfa896aeb9">CODELCO CHILE</Cliente>
    <contrato xmlns="8a68b7db-3a59-4e15-bce4-c8dfa896aeb9">889923127</contrato>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61A34A-0200-4A56-B335-CB2AEE88121A}"/>
</file>

<file path=customXml/itemProps3.xml><?xml version="1.0" encoding="utf-8"?>
<ds:datastoreItem xmlns:ds="http://schemas.openxmlformats.org/officeDocument/2006/customXml" ds:itemID="{BA7B7490-ADCA-4285-8559-5868F594A556}">
  <ds:schemaRefs>
    <ds:schemaRef ds:uri="http://schemas.microsoft.com/office/2006/metadata/properties"/>
    <ds:schemaRef ds:uri="7c5b71fb-8c6f-4428-b7c6-4ffa6f6ccbd9"/>
  </ds:schemaRefs>
</ds:datastoreItem>
</file>

<file path=customXml/itemProps4.xml><?xml version="1.0" encoding="utf-8"?>
<ds:datastoreItem xmlns:ds="http://schemas.openxmlformats.org/officeDocument/2006/customXml" ds:itemID="{7579349F-FAB2-4705-ADD4-90460018CF7A}">
  <ds:schemaRefs>
    <ds:schemaRef ds:uri="http://schemas.openxmlformats.org/officeDocument/2006/bibliography"/>
  </ds:schemaRefs>
</ds:datastoreItem>
</file>

<file path=customXml/itemProps5.xml><?xml version="1.0" encoding="utf-8"?>
<ds:datastoreItem xmlns:ds="http://schemas.openxmlformats.org/officeDocument/2006/customXml" ds:itemID="{3D3CC2D6-97F8-4B67-BE85-2DCA6D52EC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Informe</Template>
  <TotalTime>17</TotalTime>
  <Pages>5</Pages>
  <Words>873</Words>
  <Characters>4798</Characters>
  <Application>Microsoft Office Word</Application>
  <DocSecurity>0</DocSecurity>
  <Lines>252</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Documento</vt:lpstr>
      <vt:lpstr>Título del Documento</vt:lpstr>
    </vt:vector>
  </TitlesOfParts>
  <Company>Geotécnica Consultores S.A.</Company>
  <LinksUpToDate>false</LinksUpToDate>
  <CharactersWithSpaces>5556</CharactersWithSpaces>
  <SharedDoc>false</SharedDoc>
  <HLinks>
    <vt:vector size="48" baseType="variant">
      <vt:variant>
        <vt:i4>1769523</vt:i4>
      </vt:variant>
      <vt:variant>
        <vt:i4>35</vt:i4>
      </vt:variant>
      <vt:variant>
        <vt:i4>0</vt:i4>
      </vt:variant>
      <vt:variant>
        <vt:i4>5</vt:i4>
      </vt:variant>
      <vt:variant>
        <vt:lpwstr/>
      </vt:variant>
      <vt:variant>
        <vt:lpwstr>_Toc229305889</vt:lpwstr>
      </vt:variant>
      <vt:variant>
        <vt:i4>1769523</vt:i4>
      </vt:variant>
      <vt:variant>
        <vt:i4>29</vt:i4>
      </vt:variant>
      <vt:variant>
        <vt:i4>0</vt:i4>
      </vt:variant>
      <vt:variant>
        <vt:i4>5</vt:i4>
      </vt:variant>
      <vt:variant>
        <vt:lpwstr/>
      </vt:variant>
      <vt:variant>
        <vt:lpwstr>_Toc229305888</vt:lpwstr>
      </vt:variant>
      <vt:variant>
        <vt:i4>1769523</vt:i4>
      </vt:variant>
      <vt:variant>
        <vt:i4>23</vt:i4>
      </vt:variant>
      <vt:variant>
        <vt:i4>0</vt:i4>
      </vt:variant>
      <vt:variant>
        <vt:i4>5</vt:i4>
      </vt:variant>
      <vt:variant>
        <vt:lpwstr/>
      </vt:variant>
      <vt:variant>
        <vt:lpwstr>_Toc229305887</vt:lpwstr>
      </vt:variant>
      <vt:variant>
        <vt:i4>1769523</vt:i4>
      </vt:variant>
      <vt:variant>
        <vt:i4>17</vt:i4>
      </vt:variant>
      <vt:variant>
        <vt:i4>0</vt:i4>
      </vt:variant>
      <vt:variant>
        <vt:i4>5</vt:i4>
      </vt:variant>
      <vt:variant>
        <vt:lpwstr/>
      </vt:variant>
      <vt:variant>
        <vt:lpwstr>_Toc229305886</vt:lpwstr>
      </vt:variant>
      <vt:variant>
        <vt:i4>1769523</vt:i4>
      </vt:variant>
      <vt:variant>
        <vt:i4>11</vt:i4>
      </vt:variant>
      <vt:variant>
        <vt:i4>0</vt:i4>
      </vt:variant>
      <vt:variant>
        <vt:i4>5</vt:i4>
      </vt:variant>
      <vt:variant>
        <vt:lpwstr/>
      </vt:variant>
      <vt:variant>
        <vt:lpwstr>_Toc229305885</vt:lpwstr>
      </vt:variant>
      <vt:variant>
        <vt:i4>655432</vt:i4>
      </vt:variant>
      <vt:variant>
        <vt:i4>6</vt:i4>
      </vt:variant>
      <vt:variant>
        <vt:i4>0</vt:i4>
      </vt:variant>
      <vt:variant>
        <vt:i4>5</vt:i4>
      </vt:variant>
      <vt:variant>
        <vt:lpwstr>http://www.idesol.cl/</vt:lpwstr>
      </vt:variant>
      <vt:variant>
        <vt:lpwstr/>
      </vt:variant>
      <vt:variant>
        <vt:i4>7471208</vt:i4>
      </vt:variant>
      <vt:variant>
        <vt:i4>3</vt:i4>
      </vt:variant>
      <vt:variant>
        <vt:i4>0</vt:i4>
      </vt:variant>
      <vt:variant>
        <vt:i4>5</vt:i4>
      </vt:variant>
      <vt:variant>
        <vt:lpwstr>http://www.arcadis.cl/</vt:lpwstr>
      </vt:variant>
      <vt:variant>
        <vt:lpwstr/>
      </vt:variant>
      <vt:variant>
        <vt:i4>5767175</vt:i4>
      </vt:variant>
      <vt:variant>
        <vt:i4>0</vt:i4>
      </vt:variant>
      <vt:variant>
        <vt:i4>0</vt:i4>
      </vt:variant>
      <vt:variant>
        <vt:i4>5</vt:i4>
      </vt:variant>
      <vt:variant>
        <vt:lpwstr>http://intranet.arcadis.cl/sg/DOCUMENTOS DE APOYO/Forms/AllItems.aspx?RootFolder=%2fsg%2fDOCUMENTOS%20DE%20APOYO%2f1%2e%20PROCEDIMIENTO%20CONTROL%20DE%20DOCUMENTOS%2fDocumentos%20de%20Apoyo&amp;FolderCTID=&amp;View=%7b5ECFE429%2dB9AE%2d409E%2d826A%2dF4739E33C5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Documento</dc:title>
  <dc:subject/>
  <dc:creator>Mixzy Moya Vargas</dc:creator>
  <cp:keywords>4580-0000-ma-inf_0</cp:keywords>
  <dc:description/>
  <cp:lastModifiedBy>bastian rodrigo acuna montero</cp:lastModifiedBy>
  <cp:revision>13</cp:revision>
  <cp:lastPrinted>2025-06-05T20:28:00Z</cp:lastPrinted>
  <dcterms:created xsi:type="dcterms:W3CDTF">2025-06-23T13:53:00Z</dcterms:created>
  <dcterms:modified xsi:type="dcterms:W3CDTF">2025-12-17T21:37:00Z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0168c223-df3e-4fac-8ff6-84202e517fd8</vt:lpwstr>
  </property>
  <property fmtid="{D5CDD505-2E9C-101B-9397-08002B2CF9AE}" pid="3" name="ContentTypeId">
    <vt:lpwstr>0x010100F097ECEACA253B448154D5C1636EA0C9</vt:lpwstr>
  </property>
  <property fmtid="{D5CDD505-2E9C-101B-9397-08002B2CF9AE}" pid="4" name="Arcadis_Num_Proy">
    <vt:lpwstr>Arcadis_Num_Proy</vt:lpwstr>
  </property>
  <property fmtid="{D5CDD505-2E9C-101B-9397-08002B2CF9AE}" pid="5" name="Arcadis_Doc_Name">
    <vt:lpwstr>Arcadis_Doc_Name</vt:lpwstr>
  </property>
  <property fmtid="{D5CDD505-2E9C-101B-9397-08002B2CF9AE}" pid="6" name="Arcadis_ClientCode">
    <vt:lpwstr>Arcadis_ClientCode</vt:lpwstr>
  </property>
  <property fmtid="{D5CDD505-2E9C-101B-9397-08002B2CF9AE}" pid="7" name="Arcadis_ProjectName">
    <vt:lpwstr>Arcadis_ProjectName</vt:lpwstr>
  </property>
  <property fmtid="{D5CDD505-2E9C-101B-9397-08002B2CF9AE}" pid="8" name="Arcadis_ProjectName1">
    <vt:lpwstr>Arcadis_ProjectName1</vt:lpwstr>
  </property>
  <property fmtid="{D5CDD505-2E9C-101B-9397-08002B2CF9AE}" pid="9" name="Arcadis_ProjectName2">
    <vt:lpwstr>Arcadis_ProjectName2</vt:lpwstr>
  </property>
  <property fmtid="{D5CDD505-2E9C-101B-9397-08002B2CF9AE}" pid="10" name="Arcadis_Revision">
    <vt:lpwstr>Arcadis_Revision</vt:lpwstr>
  </property>
  <property fmtid="{D5CDD505-2E9C-101B-9397-08002B2CF9AE}" pid="11" name="Arcadis_Numero_Doc">
    <vt:lpwstr>Arcadis_Numero_Doc</vt:lpwstr>
  </property>
  <property fmtid="{D5CDD505-2E9C-101B-9397-08002B2CF9AE}" pid="12" name="DESC_REV_1">
    <vt:lpwstr>DESC_REV_1</vt:lpwstr>
  </property>
  <property fmtid="{D5CDD505-2E9C-101B-9397-08002B2CF9AE}" pid="13" name="DISEÑ_REV_1">
    <vt:lpwstr>DISEÑ_REV_1</vt:lpwstr>
  </property>
  <property fmtid="{D5CDD505-2E9C-101B-9397-08002B2CF9AE}" pid="14" name="FECH_REV_1">
    <vt:lpwstr>FECH_REV_1</vt:lpwstr>
  </property>
  <property fmtid="{D5CDD505-2E9C-101B-9397-08002B2CF9AE}" pid="15" name="JEF_PRO_REV_1">
    <vt:lpwstr>JEF_PRO_REV_1</vt:lpwstr>
  </property>
  <property fmtid="{D5CDD505-2E9C-101B-9397-08002B2CF9AE}" pid="16" name="REVI_REV_1">
    <vt:lpwstr>REVI_REV_1</vt:lpwstr>
  </property>
  <property fmtid="{D5CDD505-2E9C-101B-9397-08002B2CF9AE}" pid="17" name="abcd">
    <vt:lpwstr>abcd</vt:lpwstr>
  </property>
  <property fmtid="{D5CDD505-2E9C-101B-9397-08002B2CF9AE}" pid="18" name="num_rev_1">
    <vt:lpwstr>num_rev_1</vt:lpwstr>
  </property>
  <property fmtid="{D5CDD505-2E9C-101B-9397-08002B2CF9AE}" pid="19" name="JEF_PRO_REV_2">
    <vt:lpwstr>JEF_PRO_REV_2</vt:lpwstr>
  </property>
  <property fmtid="{D5CDD505-2E9C-101B-9397-08002B2CF9AE}" pid="20" name="JEF_PRO_REV_3">
    <vt:lpwstr>JEF_PRO_REV_3</vt:lpwstr>
  </property>
  <property fmtid="{D5CDD505-2E9C-101B-9397-08002B2CF9AE}" pid="21" name="JEF_PRO_REV_4">
    <vt:lpwstr>JEF_PRO_REV_4</vt:lpwstr>
  </property>
  <property fmtid="{D5CDD505-2E9C-101B-9397-08002B2CF9AE}" pid="22" name="JEF_PRO_REV_5">
    <vt:lpwstr>JEF_PRO_REV_5</vt:lpwstr>
  </property>
  <property fmtid="{D5CDD505-2E9C-101B-9397-08002B2CF9AE}" pid="23" name="JEF_PRO_REV_6">
    <vt:lpwstr>JEF_PRO_REV_6</vt:lpwstr>
  </property>
  <property fmtid="{D5CDD505-2E9C-101B-9397-08002B2CF9AE}" pid="24" name="NUM_REV_2">
    <vt:lpwstr>NUM_REV_2</vt:lpwstr>
  </property>
  <property fmtid="{D5CDD505-2E9C-101B-9397-08002B2CF9AE}" pid="25" name="NUM_REV_3">
    <vt:lpwstr>NUM_REV_3</vt:lpwstr>
  </property>
  <property fmtid="{D5CDD505-2E9C-101B-9397-08002B2CF9AE}" pid="26" name="NUM_REV_4">
    <vt:lpwstr>NUM_REV_4</vt:lpwstr>
  </property>
  <property fmtid="{D5CDD505-2E9C-101B-9397-08002B2CF9AE}" pid="27" name="NUM_REV_5">
    <vt:lpwstr>NUM_REV_5</vt:lpwstr>
  </property>
  <property fmtid="{D5CDD505-2E9C-101B-9397-08002B2CF9AE}" pid="28" name="NUM_REV_6">
    <vt:lpwstr>NUM_REV_6</vt:lpwstr>
  </property>
  <property fmtid="{D5CDD505-2E9C-101B-9397-08002B2CF9AE}" pid="29" name="FECH_REV_2">
    <vt:lpwstr>FECH_REV_2</vt:lpwstr>
  </property>
  <property fmtid="{D5CDD505-2E9C-101B-9397-08002B2CF9AE}" pid="30" name="FECH_REV_3">
    <vt:lpwstr>FECH_REV_3</vt:lpwstr>
  </property>
  <property fmtid="{D5CDD505-2E9C-101B-9397-08002B2CF9AE}" pid="31" name="FECH_REV_4">
    <vt:lpwstr>FECH_REV_4</vt:lpwstr>
  </property>
  <property fmtid="{D5CDD505-2E9C-101B-9397-08002B2CF9AE}" pid="32" name="FECH_REV_5">
    <vt:lpwstr>FECH_REV_5</vt:lpwstr>
  </property>
  <property fmtid="{D5CDD505-2E9C-101B-9397-08002B2CF9AE}" pid="33" name="FECH_REV_6">
    <vt:lpwstr>FECH_REV_6</vt:lpwstr>
  </property>
  <property fmtid="{D5CDD505-2E9C-101B-9397-08002B2CF9AE}" pid="34" name="DISEÑ_REV_2">
    <vt:lpwstr>DISEÑ_REV_2</vt:lpwstr>
  </property>
  <property fmtid="{D5CDD505-2E9C-101B-9397-08002B2CF9AE}" pid="35" name="DISEÑ_REV_3">
    <vt:lpwstr>DISEÑ_REV_3</vt:lpwstr>
  </property>
  <property fmtid="{D5CDD505-2E9C-101B-9397-08002B2CF9AE}" pid="36" name="DISEÑ_REV_4">
    <vt:lpwstr>DISEÑ_REV_4</vt:lpwstr>
  </property>
  <property fmtid="{D5CDD505-2E9C-101B-9397-08002B2CF9AE}" pid="37" name="DISEÑ_REV_5">
    <vt:lpwstr>DISEÑ_REV_5</vt:lpwstr>
  </property>
  <property fmtid="{D5CDD505-2E9C-101B-9397-08002B2CF9AE}" pid="38" name="DISEÑ_REV_6">
    <vt:lpwstr>DISEÑ_REV_6</vt:lpwstr>
  </property>
  <property fmtid="{D5CDD505-2E9C-101B-9397-08002B2CF9AE}" pid="39" name="REVI_REV_2">
    <vt:lpwstr>REVI_REV_2</vt:lpwstr>
  </property>
  <property fmtid="{D5CDD505-2E9C-101B-9397-08002B2CF9AE}" pid="40" name="REVI_REV_3">
    <vt:lpwstr>REVI_REV_3</vt:lpwstr>
  </property>
  <property fmtid="{D5CDD505-2E9C-101B-9397-08002B2CF9AE}" pid="41" name="REVI_REV_4">
    <vt:lpwstr>REVI_REV_4</vt:lpwstr>
  </property>
  <property fmtid="{D5CDD505-2E9C-101B-9397-08002B2CF9AE}" pid="42" name="REVI_REV_5">
    <vt:lpwstr>REVI_REV_5</vt:lpwstr>
  </property>
  <property fmtid="{D5CDD505-2E9C-101B-9397-08002B2CF9AE}" pid="43" name="REVI_REV_6">
    <vt:lpwstr>REVI_REV_6</vt:lpwstr>
  </property>
</Properties>
</file>